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8C15" w14:textId="77777777" w:rsidR="00EF05E8" w:rsidRDefault="00EF05E8" w:rsidP="002A096B">
      <w:pPr>
        <w:pStyle w:val="Heading1"/>
      </w:pPr>
      <w:bookmarkStart w:id="0" w:name="_Hlk170215426"/>
      <w:bookmarkStart w:id="1" w:name="_Toc176771904"/>
      <w:r>
        <w:t xml:space="preserve">Digital and Technology Solutions </w:t>
      </w:r>
    </w:p>
    <w:p w14:paraId="25267856" w14:textId="3B99B43C" w:rsidR="00EF05E8" w:rsidRDefault="00EF05E8" w:rsidP="00EF05E8">
      <w:pPr>
        <w:rPr>
          <w:rFonts w:asciiTheme="majorHAnsi" w:hAnsiTheme="majorHAnsi"/>
          <w:sz w:val="40"/>
          <w:szCs w:val="40"/>
        </w:rPr>
      </w:pPr>
      <w:r w:rsidRPr="00EF05E8">
        <w:rPr>
          <w:rFonts w:asciiTheme="majorHAnsi" w:hAnsiTheme="majorHAnsi"/>
          <w:sz w:val="40"/>
          <w:szCs w:val="40"/>
        </w:rPr>
        <w:t>Degree Apprenticeship</w:t>
      </w:r>
    </w:p>
    <w:p w14:paraId="088A7FA4" w14:textId="77777777" w:rsidR="00EF05E8" w:rsidRDefault="00EF05E8" w:rsidP="00EF05E8">
      <w:pPr>
        <w:rPr>
          <w:b/>
          <w:bCs/>
          <w:sz w:val="28"/>
          <w:szCs w:val="28"/>
        </w:rPr>
      </w:pPr>
    </w:p>
    <w:p w14:paraId="4D393BD0" w14:textId="77777777" w:rsidR="00E20058" w:rsidRPr="00E20058" w:rsidRDefault="00E20058" w:rsidP="00E20058">
      <w:pPr>
        <w:rPr>
          <w:b/>
          <w:bCs/>
          <w:sz w:val="28"/>
          <w:szCs w:val="28"/>
        </w:rPr>
      </w:pPr>
      <w:r w:rsidRPr="00E20058">
        <w:rPr>
          <w:b/>
          <w:bCs/>
          <w:sz w:val="28"/>
          <w:szCs w:val="28"/>
        </w:rPr>
        <w:t>QAC020X328</w:t>
      </w:r>
    </w:p>
    <w:p w14:paraId="27B87E85" w14:textId="77777777" w:rsidR="00E20058" w:rsidRPr="00E20058" w:rsidRDefault="00E20058" w:rsidP="00E20058">
      <w:pPr>
        <w:rPr>
          <w:b/>
          <w:bCs/>
          <w:sz w:val="28"/>
          <w:szCs w:val="28"/>
        </w:rPr>
      </w:pPr>
      <w:bookmarkStart w:id="2" w:name="_Hlk188610151"/>
      <w:r w:rsidRPr="00E20058">
        <w:rPr>
          <w:b/>
          <w:bCs/>
          <w:sz w:val="28"/>
          <w:szCs w:val="28"/>
        </w:rPr>
        <w:t>Software Engineering and DevOps</w:t>
      </w:r>
    </w:p>
    <w:bookmarkEnd w:id="2"/>
    <w:p w14:paraId="6BDA73A1" w14:textId="77777777" w:rsidR="00E20058" w:rsidRPr="00E20058" w:rsidRDefault="00E20058" w:rsidP="00E20058">
      <w:pPr>
        <w:rPr>
          <w:b/>
          <w:bCs/>
          <w:sz w:val="28"/>
          <w:szCs w:val="28"/>
        </w:rPr>
      </w:pPr>
      <w:r w:rsidRPr="00E20058">
        <w:rPr>
          <w:b/>
          <w:bCs/>
          <w:sz w:val="28"/>
          <w:szCs w:val="28"/>
        </w:rPr>
        <w:t xml:space="preserve">Level 6 </w:t>
      </w:r>
    </w:p>
    <w:p w14:paraId="6C36E5DF" w14:textId="15F4B6BA" w:rsidR="00EF05E8" w:rsidRDefault="00EF05E8" w:rsidP="00EF05E8">
      <w:pPr>
        <w:rPr>
          <w:b/>
          <w:bCs/>
          <w:sz w:val="28"/>
          <w:szCs w:val="28"/>
        </w:rPr>
      </w:pPr>
      <w:r w:rsidRPr="00EF05E8">
        <w:rPr>
          <w:b/>
          <w:bCs/>
          <w:sz w:val="28"/>
          <w:szCs w:val="28"/>
        </w:rPr>
        <w:t>20 credits</w:t>
      </w:r>
    </w:p>
    <w:p w14:paraId="5F986263" w14:textId="77777777" w:rsidR="00EF05E8" w:rsidRPr="00EF05E8" w:rsidRDefault="00EF05E8" w:rsidP="00EF05E8"/>
    <w:p w14:paraId="74036035" w14:textId="0F11E8AD" w:rsidR="00EF05E8" w:rsidRPr="00EF05E8" w:rsidRDefault="00EF05E8" w:rsidP="00EF05E8">
      <w:r w:rsidRPr="00EF05E8">
        <w:t xml:space="preserve">Written by: </w:t>
      </w:r>
      <w:r w:rsidRPr="00EF05E8">
        <w:tab/>
      </w:r>
      <w:r w:rsidRPr="00EF05E8">
        <w:tab/>
      </w:r>
      <w:r w:rsidRPr="00EF05E8">
        <w:tab/>
      </w:r>
      <w:r w:rsidRPr="00EF05E8">
        <w:tab/>
      </w:r>
      <w:r w:rsidR="00E20058" w:rsidRPr="00E20058">
        <w:t>Peter Behague</w:t>
      </w:r>
    </w:p>
    <w:p w14:paraId="408EBD3A" w14:textId="765B764B" w:rsidR="00EF05E8" w:rsidRPr="00EF05E8" w:rsidRDefault="00EF05E8" w:rsidP="00EF05E8">
      <w:r w:rsidRPr="00EF05E8">
        <w:t>Checked by:</w:t>
      </w:r>
      <w:r w:rsidRPr="00EF05E8">
        <w:tab/>
      </w:r>
      <w:r w:rsidRPr="00EF05E8">
        <w:tab/>
      </w:r>
      <w:r w:rsidRPr="00EF05E8">
        <w:tab/>
      </w:r>
      <w:r w:rsidRPr="00EF05E8">
        <w:tab/>
      </w:r>
      <w:r w:rsidR="00E20058" w:rsidRPr="00E20058">
        <w:t>Joseph Hurst</w:t>
      </w:r>
    </w:p>
    <w:p w14:paraId="3EFE2A2B" w14:textId="77777777" w:rsidR="00EF05E8" w:rsidRDefault="00EF05E8" w:rsidP="00EF05E8">
      <w:r w:rsidRPr="00EF05E8">
        <w:t xml:space="preserve">Programme Leader Approval:  </w:t>
      </w:r>
      <w:r w:rsidRPr="00EF05E8">
        <w:tab/>
      </w:r>
      <w:r w:rsidRPr="00EF05E8">
        <w:tab/>
      </w:r>
    </w:p>
    <w:p w14:paraId="09017F0D" w14:textId="3F0D075D" w:rsidR="00E20058" w:rsidRPr="00EF05E8" w:rsidRDefault="00E20058" w:rsidP="00EF05E8">
      <w:proofErr w:type="spellStart"/>
      <w:r w:rsidRPr="00E20058">
        <w:t>UoR</w:t>
      </w:r>
      <w:proofErr w:type="spellEnd"/>
      <w:r w:rsidRPr="00E20058">
        <w:t xml:space="preserve"> Approval:</w:t>
      </w:r>
      <w:r w:rsidRPr="00E20058">
        <w:tab/>
      </w:r>
      <w:r w:rsidRPr="00E20058">
        <w:tab/>
      </w:r>
      <w:r w:rsidRPr="00E20058">
        <w:tab/>
        <w:t>TBC</w:t>
      </w:r>
    </w:p>
    <w:p w14:paraId="37A49421" w14:textId="43EF18C9" w:rsidR="00EF05E8" w:rsidRPr="00EF05E8" w:rsidRDefault="00EF05E8" w:rsidP="00EF05E8">
      <w:r w:rsidRPr="00EF05E8">
        <w:t xml:space="preserve">Approved for   </w:t>
      </w:r>
      <w:r w:rsidRPr="00EF05E8">
        <w:tab/>
        <w:t xml:space="preserve"> </w:t>
      </w:r>
      <w:r w:rsidRPr="00EF05E8">
        <w:tab/>
        <w:t xml:space="preserve"> </w:t>
      </w:r>
      <w:r w:rsidRPr="00EF05E8">
        <w:tab/>
        <w:t>Single / Multiple Use</w:t>
      </w:r>
    </w:p>
    <w:p w14:paraId="3FD38E08" w14:textId="77777777" w:rsidR="00EF05E8" w:rsidRDefault="00EF05E8" w:rsidP="00EF05E8">
      <w:r w:rsidRPr="00EF05E8">
        <w:t xml:space="preserve">Review (Multiple Use): </w:t>
      </w:r>
      <w:r w:rsidRPr="00EF05E8">
        <w:tab/>
        <w:t xml:space="preserve"> </w:t>
      </w:r>
      <w:r w:rsidRPr="00EF05E8">
        <w:tab/>
        <w:t xml:space="preserve">12 months from creation </w:t>
      </w:r>
    </w:p>
    <w:p w14:paraId="42612B53" w14:textId="77777777" w:rsidR="00EF05E8" w:rsidRPr="00EF05E8" w:rsidRDefault="00EF05E8" w:rsidP="00EF05E8"/>
    <w:p w14:paraId="08893DDE" w14:textId="58C25163" w:rsidR="00E20058" w:rsidRPr="00E20058" w:rsidRDefault="00EF05E8" w:rsidP="00E20058">
      <w:r w:rsidRPr="00E20058">
        <w:rPr>
          <w:rStyle w:val="Heading2Char"/>
        </w:rPr>
        <w:t>Assessment Brief</w:t>
      </w:r>
      <w:r w:rsidRPr="00EF05E8">
        <w:t xml:space="preserve"> </w:t>
      </w:r>
      <w:r w:rsidRPr="00EF05E8">
        <w:br/>
      </w:r>
      <w:r w:rsidR="00E20058" w:rsidRPr="00E20058">
        <w:t xml:space="preserve">This assessment brief includes the Coursework Section of the Assessment for your module.  Where a module has multiple components, these are listed below. It will provide outline details of the examination and specific instructions for any coursework elements. </w:t>
      </w:r>
    </w:p>
    <w:p w14:paraId="141726BF" w14:textId="77777777" w:rsidR="00E20058" w:rsidRPr="00E20058" w:rsidRDefault="00E20058" w:rsidP="00E20058">
      <w:r w:rsidRPr="00E20058">
        <w:t xml:space="preserve">Component 1: </w:t>
      </w:r>
      <w:r w:rsidRPr="00E20058">
        <w:tab/>
        <w:t>Portfolio (75%)</w:t>
      </w:r>
    </w:p>
    <w:p w14:paraId="54F334CC" w14:textId="2A7429F2" w:rsidR="00E20058" w:rsidRPr="00E20058" w:rsidRDefault="00E20058" w:rsidP="00E20058">
      <w:r w:rsidRPr="00E20058">
        <w:t>Description:</w:t>
      </w:r>
      <w:r w:rsidRPr="00E20058">
        <w:tab/>
      </w:r>
      <w:r>
        <w:tab/>
      </w:r>
      <w:r w:rsidRPr="00E20058">
        <w:t>Various development artefacts and a 3,000-word report</w:t>
      </w:r>
    </w:p>
    <w:p w14:paraId="113D6070" w14:textId="77777777" w:rsidR="00E20058" w:rsidRPr="00E20058" w:rsidRDefault="00E20058" w:rsidP="00E20058">
      <w:r w:rsidRPr="00E20058">
        <w:t xml:space="preserve">Component 2: </w:t>
      </w:r>
      <w:r w:rsidRPr="00E20058">
        <w:tab/>
        <w:t>Professional Discussion/Viva (25%)</w:t>
      </w:r>
    </w:p>
    <w:p w14:paraId="4CCEB99D" w14:textId="4579EEBF" w:rsidR="00E20058" w:rsidRPr="00E20058" w:rsidRDefault="00E20058" w:rsidP="00E20058">
      <w:pPr>
        <w:rPr>
          <w:i/>
          <w:iCs/>
        </w:rPr>
      </w:pPr>
      <w:r w:rsidRPr="00E20058">
        <w:t>Description:</w:t>
      </w:r>
      <w:r w:rsidRPr="00E20058">
        <w:tab/>
      </w:r>
      <w:r>
        <w:tab/>
      </w:r>
      <w:r w:rsidRPr="00E20058">
        <w:t xml:space="preserve">7 mins. </w:t>
      </w:r>
      <w:r w:rsidRPr="00E20058">
        <w:rPr>
          <w:i/>
          <w:iCs/>
        </w:rPr>
        <w:t>Submitted as a recorded video/ppt presentation with audio and video</w:t>
      </w:r>
    </w:p>
    <w:p w14:paraId="2CB14FF7" w14:textId="7785687A" w:rsidR="002A096B" w:rsidRPr="00E20058" w:rsidRDefault="00E20058" w:rsidP="00EF05E8">
      <w:r w:rsidRPr="00E20058">
        <w:rPr>
          <w:i/>
          <w:iCs/>
        </w:rPr>
        <w:t>Both Components must be attempted</w:t>
      </w:r>
    </w:p>
    <w:p w14:paraId="67F0906F" w14:textId="179B97D7" w:rsidR="00EF05E8" w:rsidRDefault="00EF05E8" w:rsidP="00E20058">
      <w:pPr>
        <w:pStyle w:val="Heading3"/>
      </w:pPr>
      <w:r w:rsidRPr="00EF05E8">
        <w:lastRenderedPageBreak/>
        <w:t xml:space="preserve">Submission details  </w:t>
      </w:r>
    </w:p>
    <w:tbl>
      <w:tblPr>
        <w:tblStyle w:val="TableGrid0"/>
        <w:tblW w:w="9067" w:type="dxa"/>
        <w:tblLayout w:type="fixed"/>
        <w:tblLook w:val="04A0" w:firstRow="1" w:lastRow="0" w:firstColumn="1" w:lastColumn="0" w:noHBand="0" w:noVBand="1"/>
      </w:tblPr>
      <w:tblGrid>
        <w:gridCol w:w="1701"/>
        <w:gridCol w:w="5382"/>
        <w:gridCol w:w="1984"/>
      </w:tblGrid>
      <w:tr w:rsidR="00E20058" w:rsidRPr="00E20058" w14:paraId="1B76EBA8" w14:textId="77777777" w:rsidTr="00E20058">
        <w:tc>
          <w:tcPr>
            <w:tcW w:w="1701" w:type="dxa"/>
          </w:tcPr>
          <w:p w14:paraId="2DCF090D" w14:textId="77777777" w:rsidR="00E20058" w:rsidRPr="00E20058" w:rsidRDefault="00E20058" w:rsidP="00E20058">
            <w:pPr>
              <w:rPr>
                <w:b/>
              </w:rPr>
            </w:pPr>
            <w:r w:rsidRPr="00E20058">
              <w:rPr>
                <w:b/>
              </w:rPr>
              <w:t>Component</w:t>
            </w:r>
          </w:p>
        </w:tc>
        <w:tc>
          <w:tcPr>
            <w:tcW w:w="5382" w:type="dxa"/>
          </w:tcPr>
          <w:p w14:paraId="7A9B153B" w14:textId="77777777" w:rsidR="00E20058" w:rsidRPr="00E20058" w:rsidRDefault="00E20058" w:rsidP="00E20058">
            <w:pPr>
              <w:rPr>
                <w:b/>
              </w:rPr>
            </w:pPr>
            <w:r w:rsidRPr="00E20058">
              <w:rPr>
                <w:b/>
              </w:rPr>
              <w:t>Date</w:t>
            </w:r>
          </w:p>
        </w:tc>
        <w:tc>
          <w:tcPr>
            <w:tcW w:w="1984" w:type="dxa"/>
          </w:tcPr>
          <w:p w14:paraId="2A8A6CA6" w14:textId="77777777" w:rsidR="00E20058" w:rsidRPr="00E20058" w:rsidRDefault="00E20058" w:rsidP="00E20058">
            <w:pPr>
              <w:rPr>
                <w:b/>
              </w:rPr>
            </w:pPr>
            <w:r w:rsidRPr="00E20058">
              <w:rPr>
                <w:b/>
              </w:rPr>
              <w:t>Time</w:t>
            </w:r>
          </w:p>
        </w:tc>
      </w:tr>
      <w:tr w:rsidR="00E20058" w:rsidRPr="00E20058" w14:paraId="18A65E40" w14:textId="77777777" w:rsidTr="00E20058">
        <w:tc>
          <w:tcPr>
            <w:tcW w:w="1701" w:type="dxa"/>
          </w:tcPr>
          <w:p w14:paraId="3C3B4D38" w14:textId="77777777" w:rsidR="00E20058" w:rsidRPr="00E20058" w:rsidRDefault="00E20058" w:rsidP="00E20058">
            <w:r w:rsidRPr="00E20058">
              <w:t>Assignment</w:t>
            </w:r>
          </w:p>
        </w:tc>
        <w:tc>
          <w:tcPr>
            <w:tcW w:w="5382" w:type="dxa"/>
          </w:tcPr>
          <w:p w14:paraId="4A0E383B" w14:textId="77777777" w:rsidR="00E20058" w:rsidRPr="00E20058" w:rsidRDefault="00E20058" w:rsidP="00E20058">
            <w:r w:rsidRPr="00E20058">
              <w:t>Friday of Week 10 – Details on VLE Submission Point</w:t>
            </w:r>
          </w:p>
        </w:tc>
        <w:tc>
          <w:tcPr>
            <w:tcW w:w="1984" w:type="dxa"/>
          </w:tcPr>
          <w:p w14:paraId="1E9015F0" w14:textId="77777777" w:rsidR="00E20058" w:rsidRPr="00E20058" w:rsidRDefault="00E20058" w:rsidP="00E20058">
            <w:r w:rsidRPr="00E20058">
              <w:t>14:00</w:t>
            </w:r>
          </w:p>
        </w:tc>
      </w:tr>
    </w:tbl>
    <w:p w14:paraId="40142137" w14:textId="77777777" w:rsidR="00E20058" w:rsidRPr="00EF05E8" w:rsidRDefault="00E20058" w:rsidP="00EF05E8"/>
    <w:p w14:paraId="415293CE" w14:textId="796800A0" w:rsidR="00EF05E8" w:rsidRDefault="00EF05E8" w:rsidP="00E20058">
      <w:pPr>
        <w:pStyle w:val="Heading3"/>
      </w:pPr>
      <w:r w:rsidRPr="00EF05E8">
        <w:t xml:space="preserve">Module Learning Outcome Assessment Matrix  </w:t>
      </w:r>
    </w:p>
    <w:tbl>
      <w:tblPr>
        <w:tblStyle w:val="TableGrid0"/>
        <w:tblW w:w="9634" w:type="dxa"/>
        <w:tblLayout w:type="fixed"/>
        <w:tblLook w:val="04A0" w:firstRow="1" w:lastRow="0" w:firstColumn="1" w:lastColumn="0" w:noHBand="0" w:noVBand="1"/>
      </w:tblPr>
      <w:tblGrid>
        <w:gridCol w:w="7371"/>
        <w:gridCol w:w="1129"/>
        <w:gridCol w:w="1134"/>
      </w:tblGrid>
      <w:tr w:rsidR="00E20058" w:rsidRPr="00E20058" w14:paraId="3E760954" w14:textId="77777777" w:rsidTr="00E20058">
        <w:tc>
          <w:tcPr>
            <w:tcW w:w="7371" w:type="dxa"/>
            <w:hideMark/>
          </w:tcPr>
          <w:p w14:paraId="0EBF47A0" w14:textId="77777777" w:rsidR="00E20058" w:rsidRPr="00E20058" w:rsidRDefault="00E20058" w:rsidP="00E20058">
            <w:pPr>
              <w:rPr>
                <w:b/>
              </w:rPr>
            </w:pPr>
            <w:r w:rsidRPr="00E20058">
              <w:rPr>
                <w:b/>
              </w:rPr>
              <w:t>Learning Outcomes</w:t>
            </w:r>
          </w:p>
        </w:tc>
        <w:tc>
          <w:tcPr>
            <w:tcW w:w="1129" w:type="dxa"/>
            <w:hideMark/>
          </w:tcPr>
          <w:p w14:paraId="5B2B8ABB" w14:textId="77777777" w:rsidR="00E20058" w:rsidRPr="00E20058" w:rsidRDefault="00E20058" w:rsidP="00E20058">
            <w:pPr>
              <w:rPr>
                <w:b/>
              </w:rPr>
            </w:pPr>
            <w:r w:rsidRPr="00E20058">
              <w:rPr>
                <w:b/>
              </w:rPr>
              <w:t>Portfolio</w:t>
            </w:r>
          </w:p>
        </w:tc>
        <w:tc>
          <w:tcPr>
            <w:tcW w:w="1134" w:type="dxa"/>
          </w:tcPr>
          <w:p w14:paraId="30761E52" w14:textId="77777777" w:rsidR="00E20058" w:rsidRPr="00E20058" w:rsidRDefault="00E20058" w:rsidP="00E20058">
            <w:pPr>
              <w:rPr>
                <w:b/>
              </w:rPr>
            </w:pPr>
            <w:r w:rsidRPr="00E20058">
              <w:rPr>
                <w:b/>
              </w:rPr>
              <w:t>Viva</w:t>
            </w:r>
          </w:p>
        </w:tc>
      </w:tr>
      <w:tr w:rsidR="00E20058" w:rsidRPr="00E20058" w14:paraId="1EAE94AA" w14:textId="77777777" w:rsidTr="00E20058">
        <w:tc>
          <w:tcPr>
            <w:tcW w:w="7371" w:type="dxa"/>
          </w:tcPr>
          <w:p w14:paraId="5150B7AD" w14:textId="77777777" w:rsidR="00E20058" w:rsidRPr="00E20058" w:rsidRDefault="00E20058" w:rsidP="00E20058">
            <w:r w:rsidRPr="00E20058">
              <w:t>Build a secure complex application from a given business idea.</w:t>
            </w:r>
          </w:p>
        </w:tc>
        <w:tc>
          <w:tcPr>
            <w:tcW w:w="1129" w:type="dxa"/>
            <w:hideMark/>
          </w:tcPr>
          <w:p w14:paraId="20A351B9" w14:textId="77777777" w:rsidR="00E20058" w:rsidRPr="00E20058" w:rsidRDefault="00E20058" w:rsidP="00E20058">
            <w:r w:rsidRPr="00E20058">
              <w:t>X</w:t>
            </w:r>
          </w:p>
        </w:tc>
        <w:tc>
          <w:tcPr>
            <w:tcW w:w="1134" w:type="dxa"/>
          </w:tcPr>
          <w:p w14:paraId="3482F2EF" w14:textId="77777777" w:rsidR="00E20058" w:rsidRPr="00E20058" w:rsidRDefault="00E20058" w:rsidP="00E20058"/>
        </w:tc>
      </w:tr>
      <w:tr w:rsidR="00E20058" w:rsidRPr="00E20058" w14:paraId="44EC137D" w14:textId="77777777" w:rsidTr="00E20058">
        <w:tc>
          <w:tcPr>
            <w:tcW w:w="7371" w:type="dxa"/>
          </w:tcPr>
          <w:p w14:paraId="2A8A0F6E" w14:textId="77777777" w:rsidR="00E20058" w:rsidRPr="00E20058" w:rsidRDefault="00E20058" w:rsidP="00E20058">
            <w:r w:rsidRPr="00E20058">
              <w:t>Appraise the programming concepts and syntax, especially from a security perspective, used to build a secure complex application.</w:t>
            </w:r>
          </w:p>
        </w:tc>
        <w:tc>
          <w:tcPr>
            <w:tcW w:w="1129" w:type="dxa"/>
          </w:tcPr>
          <w:p w14:paraId="0D7EC85B" w14:textId="77777777" w:rsidR="00E20058" w:rsidRPr="00E20058" w:rsidRDefault="00E20058" w:rsidP="00E20058"/>
        </w:tc>
        <w:tc>
          <w:tcPr>
            <w:tcW w:w="1134" w:type="dxa"/>
          </w:tcPr>
          <w:p w14:paraId="53D8F2EB" w14:textId="77777777" w:rsidR="00E20058" w:rsidRPr="00E20058" w:rsidRDefault="00E20058" w:rsidP="00E20058">
            <w:r w:rsidRPr="00E20058">
              <w:t>X</w:t>
            </w:r>
          </w:p>
        </w:tc>
      </w:tr>
      <w:tr w:rsidR="00E20058" w:rsidRPr="00E20058" w14:paraId="4C5FB357" w14:textId="77777777" w:rsidTr="00E20058">
        <w:tc>
          <w:tcPr>
            <w:tcW w:w="7371" w:type="dxa"/>
          </w:tcPr>
          <w:p w14:paraId="2FB46E64" w14:textId="77777777" w:rsidR="00E20058" w:rsidRPr="00E20058" w:rsidRDefault="00E20058" w:rsidP="00E20058">
            <w:r w:rsidRPr="00E20058">
              <w:t>Apply a DevOps systems development approach to the building of a secure complex application.</w:t>
            </w:r>
          </w:p>
        </w:tc>
        <w:tc>
          <w:tcPr>
            <w:tcW w:w="1129" w:type="dxa"/>
            <w:hideMark/>
          </w:tcPr>
          <w:p w14:paraId="37FBACD9" w14:textId="77777777" w:rsidR="00E20058" w:rsidRPr="00E20058" w:rsidRDefault="00E20058" w:rsidP="00E20058">
            <w:r w:rsidRPr="00E20058">
              <w:t>X</w:t>
            </w:r>
          </w:p>
        </w:tc>
        <w:tc>
          <w:tcPr>
            <w:tcW w:w="1134" w:type="dxa"/>
          </w:tcPr>
          <w:p w14:paraId="4D22D55A" w14:textId="77777777" w:rsidR="00E20058" w:rsidRPr="00E20058" w:rsidRDefault="00E20058" w:rsidP="00E20058"/>
        </w:tc>
      </w:tr>
      <w:tr w:rsidR="00E20058" w:rsidRPr="00E20058" w14:paraId="17C227E2" w14:textId="77777777" w:rsidTr="00E20058">
        <w:tc>
          <w:tcPr>
            <w:tcW w:w="7371" w:type="dxa"/>
          </w:tcPr>
          <w:p w14:paraId="0E6FDBB0" w14:textId="77777777" w:rsidR="00E20058" w:rsidRPr="00E20058" w:rsidRDefault="00E20058" w:rsidP="00E20058">
            <w:r w:rsidRPr="00E20058">
              <w:t>Compare and contrast the key skills, tools and techniques, roles and responsibilities that support the systems development process from a DevOps perspective with other approaches.</w:t>
            </w:r>
          </w:p>
        </w:tc>
        <w:tc>
          <w:tcPr>
            <w:tcW w:w="1129" w:type="dxa"/>
          </w:tcPr>
          <w:p w14:paraId="744BA28F" w14:textId="77777777" w:rsidR="00E20058" w:rsidRPr="00E20058" w:rsidRDefault="00E20058" w:rsidP="00E20058"/>
        </w:tc>
        <w:tc>
          <w:tcPr>
            <w:tcW w:w="1134" w:type="dxa"/>
          </w:tcPr>
          <w:p w14:paraId="14A84DED" w14:textId="77777777" w:rsidR="00E20058" w:rsidRPr="00E20058" w:rsidRDefault="00E20058" w:rsidP="00E20058">
            <w:r w:rsidRPr="00E20058">
              <w:t>X</w:t>
            </w:r>
          </w:p>
        </w:tc>
      </w:tr>
    </w:tbl>
    <w:p w14:paraId="5B6F0D91" w14:textId="77777777" w:rsidR="00E20058" w:rsidRPr="00EF05E8" w:rsidRDefault="00E20058" w:rsidP="00EF05E8"/>
    <w:p w14:paraId="3068D48C" w14:textId="77777777" w:rsidR="00EF05E8" w:rsidRPr="00EF05E8" w:rsidRDefault="00EF05E8" w:rsidP="00EF05E8"/>
    <w:p w14:paraId="26B68D60" w14:textId="66CC8ACD" w:rsidR="00EF05E8" w:rsidRPr="002A096B" w:rsidRDefault="00EF05E8" w:rsidP="002A096B">
      <w:pPr>
        <w:pStyle w:val="Heading1"/>
      </w:pPr>
      <w:r w:rsidRPr="002A096B">
        <w:lastRenderedPageBreak/>
        <w:t xml:space="preserve">Component 1: </w:t>
      </w:r>
      <w:r w:rsidR="00E20058">
        <w:t>Portfolio</w:t>
      </w:r>
    </w:p>
    <w:p w14:paraId="1C24CEE0" w14:textId="1AB2AB83" w:rsidR="00E20058" w:rsidRPr="00E20058" w:rsidRDefault="00E20058" w:rsidP="00E20058">
      <w:pPr>
        <w:rPr>
          <w:color w:val="auto"/>
        </w:rPr>
      </w:pPr>
      <w:r w:rsidRPr="00E20058">
        <w:rPr>
          <w:color w:val="auto"/>
        </w:rPr>
        <w:t>Total Marks:</w:t>
      </w:r>
      <w:r w:rsidRPr="00E20058">
        <w:rPr>
          <w:color w:val="auto"/>
        </w:rPr>
        <w:tab/>
      </w:r>
      <w:r>
        <w:rPr>
          <w:color w:val="auto"/>
        </w:rPr>
        <w:tab/>
      </w:r>
      <w:r w:rsidRPr="00E20058">
        <w:rPr>
          <w:color w:val="auto"/>
        </w:rPr>
        <w:t>100 marks (75%)</w:t>
      </w:r>
    </w:p>
    <w:p w14:paraId="4B211648" w14:textId="536A7F87" w:rsidR="00E20058" w:rsidRPr="00E20058" w:rsidRDefault="00E20058" w:rsidP="00E20058">
      <w:pPr>
        <w:rPr>
          <w:color w:val="auto"/>
        </w:rPr>
      </w:pPr>
      <w:r w:rsidRPr="00E20058">
        <w:rPr>
          <w:color w:val="auto"/>
        </w:rPr>
        <w:t>Word Count:</w:t>
      </w:r>
      <w:r w:rsidRPr="00E20058">
        <w:rPr>
          <w:color w:val="auto"/>
        </w:rPr>
        <w:tab/>
      </w:r>
      <w:r>
        <w:rPr>
          <w:color w:val="auto"/>
        </w:rPr>
        <w:tab/>
      </w:r>
      <w:r w:rsidRPr="00E20058">
        <w:rPr>
          <w:color w:val="auto"/>
        </w:rPr>
        <w:t>3,000 words</w:t>
      </w:r>
    </w:p>
    <w:p w14:paraId="4F6096C1" w14:textId="77777777" w:rsidR="00E20058" w:rsidRPr="00E20058" w:rsidRDefault="00E20058" w:rsidP="00E20058">
      <w:pPr>
        <w:rPr>
          <w:color w:val="auto"/>
        </w:rPr>
      </w:pPr>
    </w:p>
    <w:p w14:paraId="3B4BF57D" w14:textId="37AB4E10" w:rsidR="00E20058" w:rsidRPr="00E20058" w:rsidRDefault="00E20058" w:rsidP="00E20058">
      <w:pPr>
        <w:rPr>
          <w:color w:val="auto"/>
        </w:rPr>
      </w:pPr>
      <w:r w:rsidRPr="00E20058">
        <w:rPr>
          <w:color w:val="auto"/>
        </w:rPr>
        <w:t>Note, that the word count only includes words within the main body of the assignment from the start of the first task to the end of the last task. Words in diagrams are ignored unless deliberately wordy. The words in the Program logic, Cover Sheet, Table of Contents, Bibliography and Appendices are not counted.</w:t>
      </w:r>
    </w:p>
    <w:p w14:paraId="6C159F2A" w14:textId="77777777" w:rsidR="00E20058" w:rsidRPr="00E20058" w:rsidRDefault="00E20058" w:rsidP="00E20058">
      <w:pPr>
        <w:rPr>
          <w:b/>
          <w:color w:val="auto"/>
        </w:rPr>
      </w:pPr>
      <w:r w:rsidRPr="00E20058">
        <w:rPr>
          <w:b/>
          <w:color w:val="auto"/>
        </w:rPr>
        <w:t>All submissions must have a completed Cover Sheet (see Appendix A) attached to your submission.</w:t>
      </w:r>
    </w:p>
    <w:p w14:paraId="1BB39453" w14:textId="77777777" w:rsidR="00EF05E8" w:rsidRDefault="00EF05E8" w:rsidP="002A096B"/>
    <w:p w14:paraId="05D7ED2D" w14:textId="2D52487D" w:rsidR="00E20058" w:rsidRPr="00E20058" w:rsidRDefault="00E20058" w:rsidP="00EF3289">
      <w:pPr>
        <w:pStyle w:val="Heading2"/>
      </w:pPr>
      <w:r w:rsidRPr="00E20058">
        <w:t>Component 2:</w:t>
      </w:r>
      <w:r>
        <w:t xml:space="preserve"> </w:t>
      </w:r>
      <w:r w:rsidRPr="00E20058">
        <w:t>Viva</w:t>
      </w:r>
    </w:p>
    <w:p w14:paraId="47B28B1F" w14:textId="77777777" w:rsidR="00E20058" w:rsidRPr="00E20058" w:rsidRDefault="00E20058" w:rsidP="00E20058"/>
    <w:p w14:paraId="279011CF" w14:textId="77777777" w:rsidR="00E20058" w:rsidRPr="00E20058" w:rsidRDefault="00E20058" w:rsidP="00E20058">
      <w:r w:rsidRPr="00E20058">
        <w:t xml:space="preserve">Total Marks:  </w:t>
      </w:r>
      <w:r w:rsidRPr="00E20058">
        <w:tab/>
      </w:r>
      <w:r w:rsidRPr="00E20058">
        <w:tab/>
        <w:t>50 marks (25%)</w:t>
      </w:r>
    </w:p>
    <w:p w14:paraId="5D07FB1A" w14:textId="4795451C" w:rsidR="00E20058" w:rsidRPr="00E20058" w:rsidRDefault="00E20058" w:rsidP="00E20058">
      <w:pPr>
        <w:rPr>
          <w:lang w:val="en-US"/>
        </w:rPr>
      </w:pPr>
      <w:r w:rsidRPr="00E20058">
        <w:t xml:space="preserve">Word count: </w:t>
      </w:r>
      <w:r w:rsidRPr="00E20058">
        <w:tab/>
      </w:r>
      <w:r w:rsidR="00EF3289">
        <w:tab/>
      </w:r>
      <w:r w:rsidRPr="00E20058">
        <w:rPr>
          <w:lang w:val="en-US"/>
        </w:rPr>
        <w:t>The overall time limit is 7 mins (± 10%)</w:t>
      </w:r>
    </w:p>
    <w:p w14:paraId="16390A89" w14:textId="71F524EA" w:rsidR="00E20058" w:rsidRPr="00E20058" w:rsidRDefault="00E20058" w:rsidP="00E20058">
      <w:pPr>
        <w:rPr>
          <w:lang w:val="en-US"/>
        </w:rPr>
      </w:pPr>
      <w:r w:rsidRPr="00E20058">
        <w:rPr>
          <w:lang w:val="en-US"/>
        </w:rPr>
        <w:tab/>
      </w:r>
      <w:r w:rsidR="00EF3289">
        <w:rPr>
          <w:lang w:val="en-US"/>
        </w:rPr>
        <w:tab/>
      </w:r>
      <w:r w:rsidR="00EF3289">
        <w:rPr>
          <w:lang w:val="en-US"/>
        </w:rPr>
        <w:tab/>
      </w:r>
      <w:r w:rsidRPr="00E20058">
        <w:rPr>
          <w:lang w:val="en-US"/>
        </w:rPr>
        <w:t>Create a table to show the penalties</w:t>
      </w:r>
    </w:p>
    <w:p w14:paraId="2555E770" w14:textId="77777777" w:rsidR="00E20058" w:rsidRPr="00E20058" w:rsidRDefault="00E20058" w:rsidP="00E20058">
      <w:pPr>
        <w:rPr>
          <w:lang w:val="en-US"/>
        </w:rPr>
      </w:pPr>
    </w:p>
    <w:p w14:paraId="6B9C79F8" w14:textId="77777777" w:rsidR="00E20058" w:rsidRPr="00E20058" w:rsidRDefault="00E20058" w:rsidP="00E20058">
      <w:pPr>
        <w:rPr>
          <w:lang w:val="en-US"/>
        </w:rPr>
      </w:pPr>
      <w:r w:rsidRPr="00E20058">
        <w:rPr>
          <w:lang w:val="en-US"/>
        </w:rPr>
        <w:t xml:space="preserve">This is a simulated Viva that will support the development of your skills required in future Viva environments. The submission is the creation of a formal video presentation, that will involve answering a pre-defined set of questions. The video will be assessed on your ability to answer the questions, understanding of the topic and critical appraisal of the project, as well as your choice of techniques and tools used. </w:t>
      </w:r>
    </w:p>
    <w:p w14:paraId="6D000777" w14:textId="77777777" w:rsidR="00E20058" w:rsidRDefault="00E20058" w:rsidP="00E20058">
      <w:pPr>
        <w:rPr>
          <w:lang w:val="en-US"/>
        </w:rPr>
      </w:pPr>
      <w:r w:rsidRPr="00E20058">
        <w:rPr>
          <w:lang w:val="en-US"/>
        </w:rPr>
        <w:t xml:space="preserve">See </w:t>
      </w:r>
      <w:hyperlink r:id="rId11" w:history="1">
        <w:r w:rsidRPr="00E20058">
          <w:rPr>
            <w:rStyle w:val="Hyperlink"/>
            <w:lang w:val="en-US"/>
          </w:rPr>
          <w:t>LINK</w:t>
        </w:r>
      </w:hyperlink>
      <w:r w:rsidRPr="00E20058">
        <w:rPr>
          <w:lang w:val="en-US"/>
        </w:rPr>
        <w:t xml:space="preserve"> for instructions for making a narrated PowerPoint video.</w:t>
      </w:r>
    </w:p>
    <w:p w14:paraId="073BB9CA" w14:textId="77777777" w:rsidR="00EF3289" w:rsidRPr="00E20058" w:rsidRDefault="00EF3289" w:rsidP="00E20058">
      <w:pPr>
        <w:rPr>
          <w:lang w:val="en-US"/>
        </w:rPr>
      </w:pPr>
    </w:p>
    <w:p w14:paraId="352B617C" w14:textId="77777777" w:rsidR="00E20058" w:rsidRPr="00E20058" w:rsidRDefault="00E20058" w:rsidP="00EF3289">
      <w:pPr>
        <w:pStyle w:val="Heading1"/>
        <w:rPr>
          <w:lang w:val="en-US"/>
        </w:rPr>
      </w:pPr>
      <w:r w:rsidRPr="00E20058">
        <w:rPr>
          <w:lang w:val="en-US"/>
        </w:rPr>
        <w:lastRenderedPageBreak/>
        <w:t>Component 1 - Portfolio</w:t>
      </w:r>
    </w:p>
    <w:p w14:paraId="40C2E15E" w14:textId="0EBF4933" w:rsidR="00E20058" w:rsidRPr="00E20058" w:rsidRDefault="00E20058" w:rsidP="00EF3289">
      <w:pPr>
        <w:pStyle w:val="Heading2"/>
      </w:pPr>
      <w:r w:rsidRPr="00E20058">
        <w:t>Coding Specification</w:t>
      </w:r>
    </w:p>
    <w:p w14:paraId="0A02C9B1" w14:textId="5B67D2A9" w:rsidR="00E20058" w:rsidRPr="00E20058" w:rsidRDefault="00E20058" w:rsidP="00EF3289">
      <w:pPr>
        <w:pStyle w:val="Heading3"/>
      </w:pPr>
      <w:r w:rsidRPr="00E20058">
        <w:t>Instructions</w:t>
      </w:r>
    </w:p>
    <w:p w14:paraId="28003FD4" w14:textId="77777777" w:rsidR="00E20058" w:rsidRPr="00E20058" w:rsidRDefault="00E20058" w:rsidP="00E20058">
      <w:r w:rsidRPr="00E20058">
        <w:t>Please carefully read the full Assessment Brief including the Marking Rubric before starting your assignment and to check with your tutor, if necessary, to ensure that you have fully understood what is required.</w:t>
      </w:r>
    </w:p>
    <w:p w14:paraId="2C9D6828" w14:textId="77777777" w:rsidR="00E20058" w:rsidRPr="00E20058" w:rsidRDefault="00E20058" w:rsidP="00E20058"/>
    <w:p w14:paraId="0F6B5054" w14:textId="390992E2" w:rsidR="00E20058" w:rsidRPr="00E20058" w:rsidRDefault="00E20058" w:rsidP="00EF3289">
      <w:pPr>
        <w:pStyle w:val="Heading3"/>
      </w:pPr>
      <w:r w:rsidRPr="00E20058">
        <w:t>Requirements</w:t>
      </w:r>
    </w:p>
    <w:p w14:paraId="3B89DFED" w14:textId="21F82739" w:rsidR="00E20058" w:rsidRPr="00E20058" w:rsidRDefault="00E20058" w:rsidP="00E20058">
      <w:r w:rsidRPr="00E20058">
        <w:t xml:space="preserve">You are required to design, develop, and test a </w:t>
      </w:r>
      <w:r w:rsidRPr="00E20058">
        <w:rPr>
          <w:b/>
          <w:bCs/>
        </w:rPr>
        <w:t>secure</w:t>
      </w:r>
      <w:r w:rsidRPr="00E20058">
        <w:t xml:space="preserve"> complex web application in Python and Flask or other web development technology using a DevOps systems development approach with a supporting description of the programming concepts and syntax, and the DevOps systems development processes used.</w:t>
      </w:r>
    </w:p>
    <w:p w14:paraId="12B031A8" w14:textId="48057792" w:rsidR="00E20058" w:rsidRPr="00E20058" w:rsidRDefault="00E20058" w:rsidP="00E20058">
      <w:r w:rsidRPr="00E20058">
        <w:t>The application should be based on something of relevance to your job role and/or organisation. For example, this could be to manage IT Assets, Help Desk Tickets or Customer Details. Note, you may need to simplify your real data to fit the brief. This is fine, but if are unsure seek guidance from your tutor.</w:t>
      </w:r>
    </w:p>
    <w:p w14:paraId="6855527F" w14:textId="5D341BAB" w:rsidR="00E20058" w:rsidRPr="00E20058" w:rsidRDefault="00E20058" w:rsidP="00E20058">
      <w:r w:rsidRPr="00E20058">
        <w:t xml:space="preserve">The application should include a simple database </w:t>
      </w:r>
      <w:r w:rsidR="00CF0E9B">
        <w:t xml:space="preserve">of your choice, </w:t>
      </w:r>
      <w:r w:rsidRPr="00E20058">
        <w:t>that can be implemented. The tables</w:t>
      </w:r>
      <w:r w:rsidR="00CF0E9B">
        <w:t>/collections</w:t>
      </w:r>
      <w:r w:rsidRPr="00E20058">
        <w:t xml:space="preserve"> in the finished database should contain several sample records (rows) for testing purposes. Table columns should include a range of appropriate data types. Suitable fields should be included to act as the Primary and Foreign Keys. It is important that the database is held at a centralised location such that all web users interact with the same data.</w:t>
      </w:r>
    </w:p>
    <w:p w14:paraId="4CBC2D8E" w14:textId="7A9C40C8" w:rsidR="00E20058" w:rsidRPr="00E20058" w:rsidRDefault="00E20058" w:rsidP="00E20058">
      <w:r w:rsidRPr="00E20058">
        <w:t xml:space="preserve">The web application should allow users to browse records from at least one of the tables in the database, it should also allow them to add, update and delete records from some or all the tables. </w:t>
      </w:r>
    </w:p>
    <w:p w14:paraId="46984252" w14:textId="576E2873" w:rsidR="00E20058" w:rsidRPr="00E20058" w:rsidRDefault="00E20058" w:rsidP="00E20058">
      <w:r w:rsidRPr="00E20058">
        <w:t>Ideally the web app will cater for both regular users and administrators. Administrators should have the ability to make changes to the underlying database data that regular users cannot do.</w:t>
      </w:r>
    </w:p>
    <w:p w14:paraId="45A9D989" w14:textId="38129DEB" w:rsidR="00E20058" w:rsidRPr="00E20058" w:rsidRDefault="00E20058" w:rsidP="00E20058">
      <w:r w:rsidRPr="00E20058">
        <w:t>Validation should be included so that the user cannot perform an invalid action or enter non-conformant data for a field. Appropriate error messages should be displayed when validation rules are breached.</w:t>
      </w:r>
    </w:p>
    <w:p w14:paraId="69910C76" w14:textId="05974967" w:rsidR="00E20058" w:rsidRPr="00E20058" w:rsidRDefault="00E20058" w:rsidP="00EF3289">
      <w:pPr>
        <w:pStyle w:val="Heading3"/>
      </w:pPr>
      <w:r w:rsidRPr="00E20058">
        <w:lastRenderedPageBreak/>
        <w:t>Guidelines</w:t>
      </w:r>
    </w:p>
    <w:p w14:paraId="7C980213" w14:textId="77777777" w:rsidR="00E20058" w:rsidRPr="00E20058" w:rsidRDefault="00E20058" w:rsidP="00EF3289">
      <w:pPr>
        <w:pStyle w:val="Bulletlist1"/>
      </w:pPr>
      <w:r w:rsidRPr="00E20058">
        <w:t>Your solution should adhere to the basic design guidelines of modularisation by dividing the functionality up into appropriate elements.</w:t>
      </w:r>
    </w:p>
    <w:p w14:paraId="6E9492BA" w14:textId="77777777" w:rsidR="00E20058" w:rsidRPr="00E20058" w:rsidRDefault="00E20058" w:rsidP="00EF3289">
      <w:pPr>
        <w:pStyle w:val="Bulletlist1"/>
      </w:pPr>
      <w:r w:rsidRPr="00E20058">
        <w:t>Ensure the quality and readability of your code by following basic programming guidelines such as naming conventions, indentation, comments and refactoring to avoid duplication of logic.</w:t>
      </w:r>
    </w:p>
    <w:p w14:paraId="54CDE547" w14:textId="77777777" w:rsidR="00E20058" w:rsidRPr="00E20058" w:rsidRDefault="00E20058" w:rsidP="00EF3289">
      <w:pPr>
        <w:pStyle w:val="Bulletlist1"/>
      </w:pPr>
      <w:r w:rsidRPr="00E20058">
        <w:t>Usability should be considered. For example, after completing an option, the user should be shown an appropriate message that indicates the success or failure of their action. Also, to confirm with the user before quitting the application or deleting a record.</w:t>
      </w:r>
    </w:p>
    <w:p w14:paraId="79E1AA6F" w14:textId="77777777" w:rsidR="00E20058" w:rsidRDefault="00E20058" w:rsidP="00EF3289">
      <w:pPr>
        <w:pStyle w:val="Bulletlist1"/>
      </w:pPr>
      <w:r w:rsidRPr="00E20058">
        <w:t>The app must be demonstrably secure from attacks that attempt to exploit any relevant OWASP Top 10 vulnerabilities.</w:t>
      </w:r>
    </w:p>
    <w:p w14:paraId="459E1312" w14:textId="77777777" w:rsidR="00EF3289" w:rsidRPr="00E20058" w:rsidRDefault="00EF3289" w:rsidP="00EF3289">
      <w:pPr>
        <w:pStyle w:val="Bulletlist1"/>
        <w:numPr>
          <w:ilvl w:val="0"/>
          <w:numId w:val="0"/>
        </w:numPr>
      </w:pPr>
    </w:p>
    <w:p w14:paraId="7B6B1A57" w14:textId="20600F33" w:rsidR="00E20058" w:rsidRPr="00E20058" w:rsidRDefault="00E20058" w:rsidP="00EF3289">
      <w:pPr>
        <w:pStyle w:val="Heading2"/>
      </w:pPr>
      <w:r w:rsidRPr="00E20058">
        <w:t>Task 1 DevOps Overview (20 Marks)</w:t>
      </w:r>
    </w:p>
    <w:p w14:paraId="2D74C639" w14:textId="5AF498B0" w:rsidR="00E20058" w:rsidRDefault="00E20058" w:rsidP="00E20058">
      <w:r w:rsidRPr="00E20058">
        <w:t>For your organisation/department/team as appropriate compare, contrast and critically evaluate the key elements of your current IT development and operations approach with DevOps guidelines and best practices. Use a conceptual framework, such as CALMS or The Three Ways, to structure your overview and ensure you cover all the major aspects.</w:t>
      </w:r>
    </w:p>
    <w:p w14:paraId="3749E486" w14:textId="77777777" w:rsidR="00DE6A7F" w:rsidRPr="00E20058" w:rsidRDefault="00DE6A7F" w:rsidP="00E20058"/>
    <w:p w14:paraId="402F2FF0" w14:textId="23D5E8D9" w:rsidR="00E20058" w:rsidRPr="00E20058" w:rsidRDefault="00E20058" w:rsidP="00EF3289">
      <w:pPr>
        <w:pStyle w:val="Heading2"/>
      </w:pPr>
      <w:r w:rsidRPr="00E20058">
        <w:t>Task 2: Develop Secure Application (50 Marks)</w:t>
      </w:r>
    </w:p>
    <w:p w14:paraId="3AB0C0B2" w14:textId="27719EBE" w:rsidR="00DE6A7F" w:rsidRPr="00E20058" w:rsidRDefault="00E20058" w:rsidP="00E20058">
      <w:r w:rsidRPr="00E20058">
        <w:t xml:space="preserve">Using an </w:t>
      </w:r>
      <w:r w:rsidRPr="00E20058">
        <w:rPr>
          <w:i/>
        </w:rPr>
        <w:t>APPROPRIATE ENVIRONMENT AND LANGUAGES/TOOLS/DATABASE</w:t>
      </w:r>
      <w:r w:rsidRPr="00E20058">
        <w:t xml:space="preserve"> design, build and test a secure application that satisfies the requirements and guidelines.</w:t>
      </w:r>
    </w:p>
    <w:p w14:paraId="281BD50C" w14:textId="2ED4C8A8" w:rsidR="00E20058" w:rsidRPr="00E20058" w:rsidRDefault="00E20058" w:rsidP="00EF3289">
      <w:pPr>
        <w:pStyle w:val="Heading3"/>
      </w:pPr>
      <w:r w:rsidRPr="00E20058">
        <w:t>Evidence required:</w:t>
      </w:r>
    </w:p>
    <w:p w14:paraId="4EC8F750" w14:textId="4E1B466A" w:rsidR="00E20058" w:rsidRDefault="00DE6A7F" w:rsidP="00EF3289">
      <w:pPr>
        <w:pStyle w:val="Bulletlist1"/>
        <w:rPr>
          <w:b/>
          <w:bCs/>
        </w:rPr>
      </w:pPr>
      <w:r w:rsidRPr="00EF3289">
        <w:rPr>
          <w:b/>
          <w:bCs/>
        </w:rPr>
        <w:t>A summary</w:t>
      </w:r>
      <w:r w:rsidR="00E20058" w:rsidRPr="00EF3289">
        <w:rPr>
          <w:b/>
          <w:bCs/>
        </w:rPr>
        <w:t>/explanation of the application.</w:t>
      </w:r>
    </w:p>
    <w:p w14:paraId="28F21405" w14:textId="519DA28B" w:rsidR="00DE6A7F" w:rsidRPr="00EF3289" w:rsidRDefault="00DE6A7F" w:rsidP="00EF3289">
      <w:pPr>
        <w:pStyle w:val="Bulletlist1"/>
        <w:rPr>
          <w:b/>
          <w:bCs/>
        </w:rPr>
      </w:pPr>
      <w:r>
        <w:rPr>
          <w:b/>
          <w:bCs/>
        </w:rPr>
        <w:t>Software Development Life Cycle Approach (SDLC) Min - (Planning, Design, Develop Testing)</w:t>
      </w:r>
    </w:p>
    <w:p w14:paraId="0EC49C9F" w14:textId="42726CCF" w:rsidR="00E20058" w:rsidRPr="00EF3289" w:rsidRDefault="00E20058" w:rsidP="00EF3289">
      <w:pPr>
        <w:pStyle w:val="Bulletlist1"/>
        <w:rPr>
          <w:b/>
          <w:bCs/>
        </w:rPr>
      </w:pPr>
      <w:r w:rsidRPr="00EF3289">
        <w:rPr>
          <w:b/>
          <w:bCs/>
        </w:rPr>
        <w:t xml:space="preserve">A </w:t>
      </w:r>
      <w:r w:rsidR="00DE6A7F">
        <w:rPr>
          <w:b/>
          <w:bCs/>
        </w:rPr>
        <w:t xml:space="preserve">GitHub or Online Repository with access provided to marker, </w:t>
      </w:r>
      <w:r w:rsidRPr="00EF3289">
        <w:rPr>
          <w:b/>
          <w:bCs/>
        </w:rPr>
        <w:t xml:space="preserve">of all coding artefacts, including the SQLite database and automated unit tests (if applicable). </w:t>
      </w:r>
    </w:p>
    <w:p w14:paraId="27B92A19" w14:textId="463ADB1C" w:rsidR="00E20058" w:rsidRDefault="00E20058" w:rsidP="00EF3289">
      <w:pPr>
        <w:pStyle w:val="Bulletlist1"/>
        <w:rPr>
          <w:b/>
          <w:bCs/>
        </w:rPr>
      </w:pPr>
      <w:r w:rsidRPr="00EF3289">
        <w:rPr>
          <w:b/>
          <w:bCs/>
        </w:rPr>
        <w:t>Screenshots and/or video</w:t>
      </w:r>
      <w:r w:rsidR="00DE6A7F">
        <w:rPr>
          <w:b/>
          <w:bCs/>
        </w:rPr>
        <w:t xml:space="preserve"> (maximum 5 minutes, not viva)</w:t>
      </w:r>
      <w:r w:rsidRPr="00EF3289">
        <w:rPr>
          <w:b/>
          <w:bCs/>
        </w:rPr>
        <w:t xml:space="preserve"> evidence of app defending itself from attacks that attempt to exploit </w:t>
      </w:r>
      <w:r w:rsidRPr="00EF3289">
        <w:rPr>
          <w:b/>
          <w:bCs/>
          <w:u w:val="single"/>
        </w:rPr>
        <w:t>at least three</w:t>
      </w:r>
      <w:r w:rsidRPr="00EF3289">
        <w:rPr>
          <w:b/>
          <w:bCs/>
        </w:rPr>
        <w:t xml:space="preserve"> different OWASP Top 10 vulnerabilities.</w:t>
      </w:r>
    </w:p>
    <w:p w14:paraId="37CD733E" w14:textId="2078B17C" w:rsidR="00DE6A7F" w:rsidRPr="00EF3289" w:rsidRDefault="00DE6A7F" w:rsidP="00EF3289">
      <w:pPr>
        <w:pStyle w:val="Bulletlist1"/>
        <w:rPr>
          <w:b/>
          <w:bCs/>
        </w:rPr>
      </w:pPr>
      <w:r>
        <w:rPr>
          <w:b/>
          <w:bCs/>
        </w:rPr>
        <w:t>Online deployment of the application live with working link provided.</w:t>
      </w:r>
    </w:p>
    <w:p w14:paraId="279E0B7C" w14:textId="302DC097" w:rsidR="00E20058" w:rsidRPr="00E20058" w:rsidRDefault="00E20058" w:rsidP="00EF3289">
      <w:pPr>
        <w:pStyle w:val="Heading2"/>
      </w:pPr>
      <w:r w:rsidRPr="00E20058">
        <w:lastRenderedPageBreak/>
        <w:t>Task 3: Supporting Artefacts (20 Marks)</w:t>
      </w:r>
    </w:p>
    <w:p w14:paraId="752B4DE3" w14:textId="77777777" w:rsidR="00E20058" w:rsidRPr="00E20058" w:rsidRDefault="00E20058" w:rsidP="00E20058">
      <w:proofErr w:type="gramStart"/>
      <w:r w:rsidRPr="00E20058">
        <w:t>Give an explanation of</w:t>
      </w:r>
      <w:proofErr w:type="gramEnd"/>
      <w:r w:rsidRPr="00E20058">
        <w:t xml:space="preserve"> the elements you used (or could have used) from the DevOps/Development/Deployment Pipeline in the development of your web application. Explain what each of the elements does, how you may have used it and where possible provide evidence of its use in your (or another work based) development:</w:t>
      </w:r>
    </w:p>
    <w:p w14:paraId="1958065D" w14:textId="77777777" w:rsidR="00E20058" w:rsidRPr="00E20058" w:rsidRDefault="00E20058" w:rsidP="00E20058">
      <w:r w:rsidRPr="00E20058">
        <w:t xml:space="preserve">See: </w:t>
      </w:r>
      <w:hyperlink r:id="rId12" w:history="1">
        <w:r w:rsidRPr="00E20058">
          <w:rPr>
            <w:rStyle w:val="Hyperlink"/>
          </w:rPr>
          <w:t>https://opensource.com/article/19/4/devops-pipeline</w:t>
        </w:r>
      </w:hyperlink>
      <w:r w:rsidRPr="00E20058">
        <w:t xml:space="preserve"> </w:t>
      </w:r>
    </w:p>
    <w:p w14:paraId="60F8CBDD" w14:textId="2666A70E" w:rsidR="00E20058" w:rsidRPr="009B0E76" w:rsidRDefault="00E234F0" w:rsidP="00E20058">
      <w:pPr>
        <w:rPr>
          <w:color w:val="auto"/>
        </w:rPr>
      </w:pPr>
      <w:r w:rsidRPr="009B0E76">
        <w:rPr>
          <w:color w:val="auto"/>
        </w:rPr>
        <w:t xml:space="preserve">Examples of </w:t>
      </w:r>
    </w:p>
    <w:p w14:paraId="43B1D253" w14:textId="77777777" w:rsidR="00E20058" w:rsidRPr="00E20058" w:rsidRDefault="00E20058" w:rsidP="00EF3289">
      <w:pPr>
        <w:pStyle w:val="Bulletlist1"/>
      </w:pPr>
      <w:r w:rsidRPr="00E20058">
        <w:t>Continuous Integration/Continuous Deployment (CI/CD) Tool – GitLab</w:t>
      </w:r>
    </w:p>
    <w:p w14:paraId="17DE895B" w14:textId="77777777" w:rsidR="00E20058" w:rsidRPr="00E20058" w:rsidRDefault="00E20058" w:rsidP="00EF3289">
      <w:pPr>
        <w:pStyle w:val="Bulletlist1"/>
      </w:pPr>
      <w:r w:rsidRPr="00E20058">
        <w:t>Source Control Management (SCM) – Git</w:t>
      </w:r>
    </w:p>
    <w:p w14:paraId="4F481B4F" w14:textId="77777777" w:rsidR="00E20058" w:rsidRPr="00E20058" w:rsidRDefault="00E20058" w:rsidP="00EF3289">
      <w:pPr>
        <w:pStyle w:val="Bulletlist1"/>
      </w:pPr>
      <w:r w:rsidRPr="00E20058">
        <w:t>Build Automation Tool – A-A-P (Python)</w:t>
      </w:r>
    </w:p>
    <w:p w14:paraId="1C4C88D5" w14:textId="77777777" w:rsidR="00E20058" w:rsidRPr="00E20058" w:rsidRDefault="00E20058" w:rsidP="00EF3289">
      <w:pPr>
        <w:pStyle w:val="Bulletlist1"/>
      </w:pPr>
      <w:r w:rsidRPr="00E20058">
        <w:t>Web Application Server – Django or Flask (Python)</w:t>
      </w:r>
    </w:p>
    <w:p w14:paraId="3F2A12C5" w14:textId="77777777" w:rsidR="00E20058" w:rsidRPr="00E20058" w:rsidRDefault="00E20058" w:rsidP="00EF3289">
      <w:pPr>
        <w:pStyle w:val="Bulletlist2"/>
      </w:pPr>
      <w:r w:rsidRPr="00E20058">
        <w:t>Containers – Docker</w:t>
      </w:r>
    </w:p>
    <w:p w14:paraId="4C1EDCAB" w14:textId="77777777" w:rsidR="00E20058" w:rsidRPr="00E20058" w:rsidRDefault="00E20058" w:rsidP="00EF3289">
      <w:pPr>
        <w:pStyle w:val="Bulletlist2"/>
      </w:pPr>
      <w:r w:rsidRPr="00E20058">
        <w:t>Middleware Automation Tools - Puppet</w:t>
      </w:r>
    </w:p>
    <w:p w14:paraId="57046270" w14:textId="77777777" w:rsidR="00E20058" w:rsidRPr="00E20058" w:rsidRDefault="00E20058" w:rsidP="00EF3289">
      <w:pPr>
        <w:pStyle w:val="Bulletlist1"/>
      </w:pPr>
      <w:r w:rsidRPr="00E20058">
        <w:t xml:space="preserve">Code Testing/Quality – </w:t>
      </w:r>
      <w:proofErr w:type="spellStart"/>
      <w:r w:rsidRPr="00E20058">
        <w:t>UnitTest</w:t>
      </w:r>
      <w:proofErr w:type="spellEnd"/>
      <w:r w:rsidRPr="00E20058">
        <w:t>/</w:t>
      </w:r>
      <w:proofErr w:type="spellStart"/>
      <w:r w:rsidRPr="00E20058">
        <w:t>PyTest</w:t>
      </w:r>
      <w:proofErr w:type="spellEnd"/>
      <w:r w:rsidRPr="00E20058">
        <w:t>/Coverage/Hypothesis (Python)</w:t>
      </w:r>
    </w:p>
    <w:p w14:paraId="5E41461E" w14:textId="77777777" w:rsidR="00E20058" w:rsidRPr="00E20058" w:rsidRDefault="00E20058" w:rsidP="00EF3289">
      <w:pPr>
        <w:pStyle w:val="Bulletlist1"/>
      </w:pPr>
      <w:r w:rsidRPr="00E20058">
        <w:t>Automated test plan specifically including security tests</w:t>
      </w:r>
    </w:p>
    <w:p w14:paraId="092BC82A" w14:textId="77777777" w:rsidR="00E20058" w:rsidRPr="00E20058" w:rsidRDefault="00E20058" w:rsidP="00E20058"/>
    <w:p w14:paraId="0229FC32" w14:textId="2704D545" w:rsidR="00E20058" w:rsidRPr="00E20058" w:rsidRDefault="00E20058" w:rsidP="008A5150">
      <w:pPr>
        <w:pStyle w:val="Heading3"/>
      </w:pPr>
      <w:r w:rsidRPr="00E20058">
        <w:t>Evidence required:</w:t>
      </w:r>
    </w:p>
    <w:p w14:paraId="1FBCB925" w14:textId="77777777" w:rsidR="00E20058" w:rsidRPr="008A5150" w:rsidRDefault="00E20058" w:rsidP="008A5150">
      <w:pPr>
        <w:pStyle w:val="Bulletlist1"/>
        <w:rPr>
          <w:b/>
          <w:bCs/>
        </w:rPr>
      </w:pPr>
      <w:proofErr w:type="gramStart"/>
      <w:r w:rsidRPr="008A5150">
        <w:rPr>
          <w:b/>
          <w:bCs/>
        </w:rPr>
        <w:t>A brief summary</w:t>
      </w:r>
      <w:proofErr w:type="gramEnd"/>
      <w:r w:rsidRPr="008A5150">
        <w:rPr>
          <w:b/>
          <w:bCs/>
        </w:rPr>
        <w:t>/explanation of the artefacts.</w:t>
      </w:r>
    </w:p>
    <w:p w14:paraId="26179604" w14:textId="606FFD59" w:rsidR="00E20058" w:rsidRPr="009B0E76" w:rsidRDefault="00E20058" w:rsidP="008A5150">
      <w:pPr>
        <w:pStyle w:val="Bulletlist1"/>
        <w:rPr>
          <w:b/>
          <w:bCs/>
          <w:color w:val="auto"/>
        </w:rPr>
      </w:pPr>
      <w:r w:rsidRPr="009B0E76">
        <w:rPr>
          <w:b/>
          <w:bCs/>
          <w:color w:val="auto"/>
        </w:rPr>
        <w:t>Evidence of artefact use</w:t>
      </w:r>
      <w:r w:rsidR="00BF26AA" w:rsidRPr="009B0E76">
        <w:rPr>
          <w:b/>
          <w:bCs/>
          <w:color w:val="auto"/>
        </w:rPr>
        <w:t xml:space="preserve"> with a brief explanation on where, how and why, with screenshots</w:t>
      </w:r>
      <w:r w:rsidRPr="009B0E76">
        <w:rPr>
          <w:b/>
          <w:bCs/>
          <w:color w:val="auto"/>
        </w:rPr>
        <w:t>.</w:t>
      </w:r>
    </w:p>
    <w:p w14:paraId="71E2CC33" w14:textId="77777777" w:rsidR="00E20058" w:rsidRPr="00E20058" w:rsidRDefault="00E20058" w:rsidP="00E20058"/>
    <w:p w14:paraId="10F69FF6" w14:textId="4B42B0AB" w:rsidR="00E20058" w:rsidRPr="00E20058" w:rsidRDefault="00E20058" w:rsidP="008A5150">
      <w:pPr>
        <w:pStyle w:val="Heading2"/>
      </w:pPr>
      <w:r w:rsidRPr="00E20058">
        <w:t xml:space="preserve">Academic Conventions (10%) </w:t>
      </w:r>
    </w:p>
    <w:p w14:paraId="5DD6742A" w14:textId="588063BD" w:rsidR="00E20058" w:rsidRPr="00E20058" w:rsidRDefault="00E20058" w:rsidP="00E20058">
      <w:r w:rsidRPr="00E20058">
        <w:t>Your application code and related artefacts should adhere to secure programming guidelines such as naming conventions, indentation, comments and refactoring to avoid duplication of logic.</w:t>
      </w:r>
    </w:p>
    <w:p w14:paraId="5881D37B" w14:textId="507F3EC6" w:rsidR="00E20058" w:rsidRPr="00E20058" w:rsidRDefault="00E20058" w:rsidP="00E20058">
      <w:r w:rsidRPr="00E20058">
        <w:t>Screen displays and messages should be well presented, using consistent formatting, with correct spelling, punctuation, and grammar where appropriate.</w:t>
      </w:r>
    </w:p>
    <w:p w14:paraId="60E336D2" w14:textId="3C980819" w:rsidR="00E20058" w:rsidRPr="00E20058" w:rsidRDefault="00E20058" w:rsidP="00E20058">
      <w:r w:rsidRPr="00E20058">
        <w:t>The supporting documentation and report should likewise be well presented, using consistent formatting, diagrams, and images where appropriate, with correct spelling, punctuation and grammar. At a minimum, it should include:</w:t>
      </w:r>
    </w:p>
    <w:p w14:paraId="07BAFBE5" w14:textId="77777777" w:rsidR="00E20058" w:rsidRPr="00E20058" w:rsidRDefault="00E20058" w:rsidP="008A5150">
      <w:pPr>
        <w:pStyle w:val="Bulletlist1"/>
      </w:pPr>
      <w:r w:rsidRPr="00E20058">
        <w:t>A fully completed Cover Sheet including correct word count - See Appendix A</w:t>
      </w:r>
    </w:p>
    <w:p w14:paraId="2B5E3F5C" w14:textId="77777777" w:rsidR="00E20058" w:rsidRPr="00E20058" w:rsidRDefault="00E20058" w:rsidP="008A5150">
      <w:pPr>
        <w:pStyle w:val="Bulletlist1"/>
      </w:pPr>
      <w:r w:rsidRPr="00E20058">
        <w:lastRenderedPageBreak/>
        <w:t>A Table of Contents</w:t>
      </w:r>
    </w:p>
    <w:p w14:paraId="59B1649E" w14:textId="77777777" w:rsidR="00E20058" w:rsidRPr="00E20058" w:rsidRDefault="00E20058" w:rsidP="008A5150">
      <w:pPr>
        <w:pStyle w:val="Bulletlist1"/>
      </w:pPr>
      <w:r w:rsidRPr="00E20058">
        <w:t xml:space="preserve">A Bibliography, listing where appropriate any references that were cited in your report. Relevant references should be cited and formatted using the </w:t>
      </w:r>
      <w:hyperlink r:id="rId13" w:history="1">
        <w:r w:rsidRPr="00E20058">
          <w:rPr>
            <w:rStyle w:val="Hyperlink"/>
          </w:rPr>
          <w:t>Roehampton Harvard style</w:t>
        </w:r>
      </w:hyperlink>
      <w:r w:rsidRPr="00E20058">
        <w:t xml:space="preserve">. </w:t>
      </w:r>
    </w:p>
    <w:p w14:paraId="056DE415" w14:textId="77777777" w:rsidR="00E20058" w:rsidRPr="00E20058" w:rsidRDefault="00E20058" w:rsidP="008A5150">
      <w:pPr>
        <w:pStyle w:val="Bulletlist1"/>
      </w:pPr>
      <w:r w:rsidRPr="00E20058">
        <w:t xml:space="preserve">Your website code should also be contained in a bibliography and at set of any referenced that were cited in the code. Relevant code references should be cited and formatted using the </w:t>
      </w:r>
      <w:hyperlink r:id="rId14">
        <w:r w:rsidRPr="00E20058">
          <w:rPr>
            <w:rStyle w:val="Hyperlink"/>
          </w:rPr>
          <w:t>(PDF) Referencing within Code in Software Engineering Education! (researchgate.net)</w:t>
        </w:r>
      </w:hyperlink>
    </w:p>
    <w:p w14:paraId="63D3B592" w14:textId="77777777" w:rsidR="00E20058" w:rsidRPr="00E20058" w:rsidRDefault="00E20058" w:rsidP="00E20058">
      <w:pPr>
        <w:rPr>
          <w:b/>
          <w:bCs/>
        </w:rPr>
      </w:pPr>
    </w:p>
    <w:p w14:paraId="50079EC4" w14:textId="4F62A7E2" w:rsidR="008A5150" w:rsidRPr="00E20058" w:rsidRDefault="00E20058" w:rsidP="008A5150">
      <w:pPr>
        <w:pStyle w:val="Heading3"/>
      </w:pPr>
      <w:r w:rsidRPr="00E20058">
        <w:t>Evidence to be uploaded:</w:t>
      </w:r>
    </w:p>
    <w:p w14:paraId="70A98F6F" w14:textId="16CF6B69" w:rsidR="00E20058" w:rsidRPr="009B0E76" w:rsidRDefault="00E20058" w:rsidP="00E20058">
      <w:pPr>
        <w:rPr>
          <w:b/>
          <w:color w:val="auto"/>
        </w:rPr>
      </w:pPr>
      <w:r w:rsidRPr="009B0E76">
        <w:rPr>
          <w:b/>
          <w:bCs/>
          <w:color w:val="auto"/>
        </w:rPr>
        <w:t>Two</w:t>
      </w:r>
      <w:r w:rsidRPr="009B0E76">
        <w:rPr>
          <w:color w:val="auto"/>
        </w:rPr>
        <w:t xml:space="preserve"> </w:t>
      </w:r>
      <w:r w:rsidRPr="009B0E76">
        <w:rPr>
          <w:b/>
          <w:color w:val="auto"/>
        </w:rPr>
        <w:t>separate submissions are required via Canvas:</w:t>
      </w:r>
    </w:p>
    <w:p w14:paraId="33F0936E" w14:textId="13274158" w:rsidR="00E20058" w:rsidRPr="009B0E76" w:rsidRDefault="008C4706" w:rsidP="008A5150">
      <w:pPr>
        <w:pStyle w:val="Bulletlist1"/>
        <w:rPr>
          <w:b/>
          <w:bCs/>
          <w:color w:val="auto"/>
        </w:rPr>
      </w:pPr>
      <w:r w:rsidRPr="009B0E76">
        <w:rPr>
          <w:b/>
          <w:bCs/>
          <w:color w:val="auto"/>
        </w:rPr>
        <w:t xml:space="preserve">If you cannot supply the online repository </w:t>
      </w:r>
      <w:r w:rsidR="001C2703" w:rsidRPr="009B0E76">
        <w:rPr>
          <w:b/>
          <w:bCs/>
          <w:color w:val="auto"/>
        </w:rPr>
        <w:t>due to technical issues a</w:t>
      </w:r>
      <w:r w:rsidR="00E20058" w:rsidRPr="009B0E76">
        <w:rPr>
          <w:b/>
          <w:bCs/>
          <w:color w:val="auto"/>
        </w:rPr>
        <w:t xml:space="preserve"> zip file of all coding artefacts, including automated unit tests if applicable. </w:t>
      </w:r>
      <w:r w:rsidR="001C2703" w:rsidRPr="009B0E76">
        <w:rPr>
          <w:b/>
          <w:bCs/>
          <w:color w:val="auto"/>
        </w:rPr>
        <w:t xml:space="preserve">The steps and the details of the local installation guide </w:t>
      </w:r>
      <w:r w:rsidR="00E20058" w:rsidRPr="009B0E76">
        <w:rPr>
          <w:b/>
          <w:bCs/>
          <w:color w:val="auto"/>
        </w:rPr>
        <w:t>to be executed and tested by your tutor.</w:t>
      </w:r>
    </w:p>
    <w:p w14:paraId="2F54B16A" w14:textId="77777777" w:rsidR="00E20058" w:rsidRPr="009B0E76" w:rsidRDefault="00E20058" w:rsidP="008A5150">
      <w:pPr>
        <w:pStyle w:val="Bulletlist1"/>
        <w:rPr>
          <w:b/>
          <w:bCs/>
          <w:color w:val="auto"/>
        </w:rPr>
      </w:pPr>
      <w:r w:rsidRPr="009B0E76">
        <w:rPr>
          <w:b/>
          <w:bCs/>
          <w:color w:val="auto"/>
        </w:rPr>
        <w:t>A single Word document (.docx file) that contains:</w:t>
      </w:r>
    </w:p>
    <w:p w14:paraId="5F26E9CD" w14:textId="77777777" w:rsidR="00E20058" w:rsidRPr="009B0E76" w:rsidRDefault="00E20058" w:rsidP="008A5150">
      <w:pPr>
        <w:pStyle w:val="Bulletlist2"/>
        <w:rPr>
          <w:b/>
          <w:bCs/>
          <w:color w:val="auto"/>
        </w:rPr>
      </w:pPr>
      <w:r w:rsidRPr="009B0E76">
        <w:rPr>
          <w:b/>
          <w:bCs/>
          <w:color w:val="auto"/>
        </w:rPr>
        <w:t>Task 1 DevOps Overview</w:t>
      </w:r>
    </w:p>
    <w:p w14:paraId="72E44373" w14:textId="3C7DCDD9" w:rsidR="00E20058" w:rsidRPr="009B0E76" w:rsidRDefault="00E20058" w:rsidP="008A5150">
      <w:pPr>
        <w:pStyle w:val="Bulletlist2"/>
        <w:rPr>
          <w:b/>
          <w:bCs/>
          <w:color w:val="auto"/>
        </w:rPr>
      </w:pPr>
      <w:r w:rsidRPr="009B0E76">
        <w:rPr>
          <w:b/>
          <w:bCs/>
          <w:color w:val="auto"/>
        </w:rPr>
        <w:t>Task 2</w:t>
      </w:r>
      <w:r w:rsidR="00853220" w:rsidRPr="009B0E76">
        <w:rPr>
          <w:b/>
          <w:bCs/>
          <w:color w:val="auto"/>
        </w:rPr>
        <w:t>:</w:t>
      </w:r>
      <w:r w:rsidRPr="009B0E76">
        <w:rPr>
          <w:b/>
          <w:bCs/>
          <w:color w:val="auto"/>
        </w:rPr>
        <w:t xml:space="preserve"> Develop Application – Brief summary/explanation of application/code</w:t>
      </w:r>
      <w:r w:rsidR="00853220" w:rsidRPr="009B0E76">
        <w:rPr>
          <w:b/>
          <w:bCs/>
          <w:color w:val="auto"/>
        </w:rPr>
        <w:t xml:space="preserve"> snippets for </w:t>
      </w:r>
      <w:r w:rsidR="003F21A2" w:rsidRPr="009B0E76">
        <w:rPr>
          <w:b/>
          <w:bCs/>
          <w:color w:val="auto"/>
        </w:rPr>
        <w:t xml:space="preserve">development steps </w:t>
      </w:r>
      <w:proofErr w:type="gramStart"/>
      <w:r w:rsidR="003F21A2" w:rsidRPr="009B0E76">
        <w:rPr>
          <w:b/>
          <w:bCs/>
          <w:color w:val="auto"/>
        </w:rPr>
        <w:t xml:space="preserve">and </w:t>
      </w:r>
      <w:r w:rsidR="00853220" w:rsidRPr="009B0E76">
        <w:rPr>
          <w:b/>
          <w:bCs/>
          <w:color w:val="auto"/>
        </w:rPr>
        <w:t xml:space="preserve"> OWASP</w:t>
      </w:r>
      <w:proofErr w:type="gramEnd"/>
      <w:r w:rsidR="00853220" w:rsidRPr="009B0E76">
        <w:rPr>
          <w:b/>
          <w:bCs/>
          <w:color w:val="auto"/>
        </w:rPr>
        <w:t xml:space="preserve"> discussions</w:t>
      </w:r>
    </w:p>
    <w:p w14:paraId="39FC74C9" w14:textId="4C0BAC26" w:rsidR="00E20058" w:rsidRPr="009B0E76" w:rsidRDefault="00E20058" w:rsidP="008A5150">
      <w:pPr>
        <w:pStyle w:val="Bulletlist2"/>
        <w:rPr>
          <w:b/>
          <w:bCs/>
          <w:color w:val="auto"/>
        </w:rPr>
      </w:pPr>
      <w:r w:rsidRPr="009B0E76">
        <w:rPr>
          <w:b/>
          <w:bCs/>
          <w:color w:val="auto"/>
        </w:rPr>
        <w:t>Task 3 Supporting Artefacts – Brief summary/explanation of artefacts</w:t>
      </w:r>
      <w:r w:rsidR="00E91D10" w:rsidRPr="009B0E76">
        <w:rPr>
          <w:b/>
          <w:bCs/>
          <w:color w:val="auto"/>
        </w:rPr>
        <w:t xml:space="preserve"> with screenshots of applications</w:t>
      </w:r>
      <w:r w:rsidRPr="009B0E76">
        <w:rPr>
          <w:b/>
          <w:bCs/>
          <w:color w:val="auto"/>
        </w:rPr>
        <w:t>.</w:t>
      </w:r>
    </w:p>
    <w:p w14:paraId="0E98E6BF" w14:textId="77777777" w:rsidR="008A5150" w:rsidRPr="00E91D10" w:rsidRDefault="008A5150" w:rsidP="00E20058">
      <w:pPr>
        <w:rPr>
          <w:color w:val="FF0000"/>
          <w:lang w:val="en-US"/>
        </w:rPr>
      </w:pPr>
    </w:p>
    <w:p w14:paraId="02AEF0CB" w14:textId="46DFCC19" w:rsidR="00E20058" w:rsidRPr="00E20058" w:rsidRDefault="00E20058" w:rsidP="008A5150">
      <w:pPr>
        <w:pStyle w:val="Heading1"/>
      </w:pPr>
      <w:r w:rsidRPr="00E20058">
        <w:rPr>
          <w:lang w:val="en-US"/>
        </w:rPr>
        <w:lastRenderedPageBreak/>
        <w:t xml:space="preserve">Component </w:t>
      </w:r>
      <w:r w:rsidRPr="00E20058">
        <w:t>2 – Viva</w:t>
      </w:r>
    </w:p>
    <w:p w14:paraId="30BF0815" w14:textId="7D823B6C" w:rsidR="00E20058" w:rsidRPr="00E20058" w:rsidRDefault="00E20058" w:rsidP="008A5150">
      <w:pPr>
        <w:pStyle w:val="Heading3"/>
      </w:pPr>
      <w:bookmarkStart w:id="3" w:name="_Hlk84926282"/>
      <w:r w:rsidRPr="00E20058">
        <w:t>Introduction</w:t>
      </w:r>
    </w:p>
    <w:p w14:paraId="2BA5EB82" w14:textId="77777777" w:rsidR="00E20058" w:rsidRPr="00E20058" w:rsidRDefault="00E20058" w:rsidP="00E20058">
      <w:pPr>
        <w:rPr>
          <w:lang w:val="en-US"/>
        </w:rPr>
      </w:pPr>
      <w:r w:rsidRPr="00E20058">
        <w:t xml:space="preserve">The presentation will be marked out of 50 – </w:t>
      </w:r>
      <w:r w:rsidRPr="00E20058">
        <w:rPr>
          <w:b/>
          <w:bCs/>
        </w:rPr>
        <w:t>Up to 10 marks</w:t>
      </w:r>
      <w:r w:rsidRPr="00E20058">
        <w:t xml:space="preserve"> can be awarded for the quality of your video submission. This will</w:t>
      </w:r>
      <w:r w:rsidRPr="00E20058">
        <w:rPr>
          <w:lang w:val="en-US"/>
        </w:rPr>
        <w:t xml:space="preserve"> be awarded on overall </w:t>
      </w:r>
      <w:proofErr w:type="spellStart"/>
      <w:r w:rsidRPr="00E20058">
        <w:rPr>
          <w:lang w:val="en-US"/>
        </w:rPr>
        <w:t>organisation</w:t>
      </w:r>
      <w:proofErr w:type="spellEnd"/>
      <w:r w:rsidRPr="00E20058">
        <w:rPr>
          <w:lang w:val="en-US"/>
        </w:rPr>
        <w:t>, oral fluency,</w:t>
      </w:r>
      <w:r w:rsidRPr="00E20058">
        <w:t xml:space="preserve"> and attention to detail.  </w:t>
      </w:r>
      <w:r w:rsidRPr="00E20058">
        <w:rPr>
          <w:lang w:val="en-US"/>
        </w:rPr>
        <w:t>Strict adherence to the time limit is a necessity, (see penalties below for deviation from the 7-minute length of the stipulated video).</w:t>
      </w:r>
    </w:p>
    <w:p w14:paraId="1748954F" w14:textId="77777777" w:rsidR="00E20058" w:rsidRPr="00E20058" w:rsidRDefault="00E20058" w:rsidP="00E20058">
      <w:pPr>
        <w:rPr>
          <w:lang w:val="en-US"/>
        </w:rPr>
      </w:pPr>
    </w:p>
    <w:p w14:paraId="24A0AF1B" w14:textId="161A6754" w:rsidR="00E20058" w:rsidRPr="00E20058" w:rsidRDefault="00E20058" w:rsidP="008A5150">
      <w:pPr>
        <w:pStyle w:val="Heading3"/>
        <w:rPr>
          <w:lang w:val="en-US"/>
        </w:rPr>
      </w:pPr>
      <w:r w:rsidRPr="00E20058">
        <w:rPr>
          <w:lang w:val="en-US"/>
        </w:rPr>
        <w:t>Technical Information</w:t>
      </w:r>
    </w:p>
    <w:p w14:paraId="436A6CBC" w14:textId="77777777" w:rsidR="00E20058" w:rsidRPr="00E20058" w:rsidRDefault="00E20058" w:rsidP="00E20058">
      <w:pPr>
        <w:rPr>
          <w:lang w:val="en-US"/>
        </w:rPr>
      </w:pPr>
      <w:r w:rsidRPr="00E20058">
        <w:rPr>
          <w:lang w:val="en-US"/>
        </w:rPr>
        <w:t>Video Formats</w:t>
      </w:r>
    </w:p>
    <w:p w14:paraId="64DA3E8A" w14:textId="77777777" w:rsidR="00E20058" w:rsidRPr="00E20058" w:rsidRDefault="00E20058" w:rsidP="00E20058">
      <w:pPr>
        <w:rPr>
          <w:lang w:val="en-US"/>
        </w:rPr>
      </w:pPr>
      <w:r w:rsidRPr="00E20058">
        <w:rPr>
          <w:lang w:val="en-US"/>
        </w:rPr>
        <w:t xml:space="preserve">The video can be designed in PowerPoint or similar application. </w:t>
      </w:r>
    </w:p>
    <w:p w14:paraId="239E1099" w14:textId="77777777" w:rsidR="00E20058" w:rsidRPr="00E20058" w:rsidRDefault="00E20058" w:rsidP="00E20058">
      <w:pPr>
        <w:rPr>
          <w:lang w:val="en-US"/>
        </w:rPr>
      </w:pPr>
      <w:r w:rsidRPr="00E20058">
        <w:rPr>
          <w:lang w:val="en-US"/>
        </w:rPr>
        <w:t>You may also prepare your video in any other suitable film or presentation medium or appropriate “social media App”.</w:t>
      </w:r>
    </w:p>
    <w:p w14:paraId="01EF769B" w14:textId="77777777" w:rsidR="00E20058" w:rsidRPr="00E20058" w:rsidRDefault="00E20058" w:rsidP="00E20058"/>
    <w:p w14:paraId="26D80090" w14:textId="3FE185EE" w:rsidR="00E20058" w:rsidRPr="00E20058" w:rsidRDefault="00E20058" w:rsidP="008A5150">
      <w:pPr>
        <w:pStyle w:val="Heading3"/>
      </w:pPr>
      <w:r w:rsidRPr="00E20058">
        <w:t>Academic criteria and Professional context</w:t>
      </w:r>
    </w:p>
    <w:p w14:paraId="0A9D5E8D" w14:textId="49DBD97F" w:rsidR="00E20058" w:rsidRDefault="00E20058" w:rsidP="00E20058">
      <w:r w:rsidRPr="00E20058">
        <w:rPr>
          <w:b/>
          <w:bCs/>
        </w:rPr>
        <w:t>Your presentation will be marked out of 50</w:t>
      </w:r>
      <w:r w:rsidRPr="00E20058">
        <w:t>; 40 marks in total may be awarded for the following which should include:</w:t>
      </w:r>
      <w:bookmarkEnd w:id="3"/>
    </w:p>
    <w:p w14:paraId="114BC376" w14:textId="4BA6BB5A" w:rsidR="0043054B" w:rsidRPr="009B0E76" w:rsidRDefault="0043054B" w:rsidP="00E20058">
      <w:pPr>
        <w:rPr>
          <w:color w:val="auto"/>
        </w:rPr>
      </w:pPr>
      <w:r w:rsidRPr="009B0E76">
        <w:rPr>
          <w:color w:val="auto"/>
        </w:rPr>
        <w:t xml:space="preserve">Section 1 for 20 </w:t>
      </w:r>
      <w:proofErr w:type="gramStart"/>
      <w:r w:rsidRPr="009B0E76">
        <w:rPr>
          <w:color w:val="auto"/>
        </w:rPr>
        <w:t>Mark;</w:t>
      </w:r>
      <w:proofErr w:type="gramEnd"/>
    </w:p>
    <w:p w14:paraId="04BF8819" w14:textId="47CD9BB6" w:rsidR="00BB703B" w:rsidRPr="009B0E76" w:rsidRDefault="00BB703B" w:rsidP="008A5150">
      <w:pPr>
        <w:pStyle w:val="Bulletlist1"/>
        <w:rPr>
          <w:color w:val="auto"/>
        </w:rPr>
      </w:pPr>
      <w:r w:rsidRPr="009B0E76">
        <w:rPr>
          <w:color w:val="auto"/>
        </w:rPr>
        <w:t>Discussion on the chosen DevOps framework</w:t>
      </w:r>
      <w:r w:rsidR="00F549D3" w:rsidRPr="009B0E76">
        <w:rPr>
          <w:color w:val="auto"/>
        </w:rPr>
        <w:t xml:space="preserve"> (e.g. CALMS, three </w:t>
      </w:r>
      <w:proofErr w:type="gramStart"/>
      <w:r w:rsidR="00F549D3" w:rsidRPr="009B0E76">
        <w:rPr>
          <w:color w:val="auto"/>
        </w:rPr>
        <w:t>way</w:t>
      </w:r>
      <w:proofErr w:type="gramEnd"/>
      <w:r w:rsidR="00F549D3" w:rsidRPr="009B0E76">
        <w:rPr>
          <w:color w:val="auto"/>
        </w:rPr>
        <w:t xml:space="preserve">, or any other DevOps framework used by your organisation. This could be the </w:t>
      </w:r>
      <w:r w:rsidR="00CC0164" w:rsidRPr="009B0E76">
        <w:rPr>
          <w:color w:val="auto"/>
        </w:rPr>
        <w:t>demonstration of the Component Task 1)</w:t>
      </w:r>
    </w:p>
    <w:p w14:paraId="5240F767" w14:textId="30E2C80B" w:rsidR="00E20058" w:rsidRPr="009B0E76" w:rsidRDefault="00E20058" w:rsidP="008A5150">
      <w:pPr>
        <w:pStyle w:val="Bulletlist1"/>
        <w:rPr>
          <w:color w:val="auto"/>
        </w:rPr>
      </w:pPr>
      <w:r w:rsidRPr="009B0E76">
        <w:rPr>
          <w:color w:val="auto"/>
        </w:rPr>
        <w:t>Proposals for your organisation/department/team (select as appropriate) to compare, contrast and critically evaluate the typical approach taken to systems development from a DevOps perspective</w:t>
      </w:r>
      <w:r w:rsidR="002B7A17" w:rsidRPr="009B0E76">
        <w:rPr>
          <w:color w:val="auto"/>
        </w:rPr>
        <w:t xml:space="preserve"> discussed in the first section</w:t>
      </w:r>
      <w:r w:rsidRPr="009B0E76">
        <w:rPr>
          <w:color w:val="auto"/>
        </w:rPr>
        <w:t>.</w:t>
      </w:r>
    </w:p>
    <w:p w14:paraId="7A625739" w14:textId="5480945B" w:rsidR="00E20058" w:rsidRPr="009B0E76" w:rsidRDefault="00E20058" w:rsidP="008A5150">
      <w:pPr>
        <w:pStyle w:val="Bulletlist1"/>
        <w:rPr>
          <w:color w:val="auto"/>
        </w:rPr>
      </w:pPr>
      <w:r w:rsidRPr="009B0E76">
        <w:rPr>
          <w:color w:val="auto"/>
        </w:rPr>
        <w:t>An Evaluation of how closely the roles and responsibilities of people in your organisation/department/team (select as appropriate) reflect those of an idealised DevOps environment. (</w:t>
      </w:r>
      <w:r w:rsidR="00DB540B" w:rsidRPr="009B0E76">
        <w:rPr>
          <w:color w:val="auto"/>
        </w:rPr>
        <w:t>all above for 20</w:t>
      </w:r>
      <w:r w:rsidRPr="009B0E76">
        <w:rPr>
          <w:color w:val="auto"/>
        </w:rPr>
        <w:t xml:space="preserve"> Marks)</w:t>
      </w:r>
    </w:p>
    <w:p w14:paraId="5E99B403" w14:textId="46FA3283" w:rsidR="0043054B" w:rsidRPr="009B0E76" w:rsidRDefault="0043054B" w:rsidP="0043054B">
      <w:pPr>
        <w:pStyle w:val="Bulletlist1"/>
        <w:numPr>
          <w:ilvl w:val="0"/>
          <w:numId w:val="0"/>
        </w:numPr>
        <w:rPr>
          <w:color w:val="auto"/>
        </w:rPr>
      </w:pPr>
      <w:r w:rsidRPr="009B0E76">
        <w:rPr>
          <w:color w:val="auto"/>
        </w:rPr>
        <w:t xml:space="preserve">Section 2 for 20 </w:t>
      </w:r>
      <w:proofErr w:type="gramStart"/>
      <w:r w:rsidRPr="009B0E76">
        <w:rPr>
          <w:color w:val="auto"/>
        </w:rPr>
        <w:t>Mark;</w:t>
      </w:r>
      <w:proofErr w:type="gramEnd"/>
    </w:p>
    <w:p w14:paraId="29B9302D" w14:textId="41984B77" w:rsidR="00E20058" w:rsidRPr="009B0E76" w:rsidRDefault="00E20058" w:rsidP="008A5150">
      <w:pPr>
        <w:pStyle w:val="Bulletlist1"/>
        <w:rPr>
          <w:color w:val="auto"/>
        </w:rPr>
      </w:pPr>
      <w:r w:rsidRPr="009B0E76">
        <w:rPr>
          <w:color w:val="auto"/>
        </w:rPr>
        <w:t xml:space="preserve">Highlighting a key piece of code that protects the website created in your assignment from a specified OWASP top 10 </w:t>
      </w:r>
      <w:proofErr w:type="gramStart"/>
      <w:r w:rsidRPr="009B0E76">
        <w:rPr>
          <w:color w:val="auto"/>
        </w:rPr>
        <w:t>vulnerability</w:t>
      </w:r>
      <w:r w:rsidR="00E55C4A" w:rsidRPr="009B0E76">
        <w:rPr>
          <w:color w:val="auto"/>
        </w:rPr>
        <w:t>, and</w:t>
      </w:r>
      <w:proofErr w:type="gramEnd"/>
      <w:r w:rsidR="00E55C4A" w:rsidRPr="009B0E76">
        <w:rPr>
          <w:color w:val="auto"/>
        </w:rPr>
        <w:t xml:space="preserve"> critically evaluate its capabilities. This </w:t>
      </w:r>
      <w:r w:rsidR="00E55C4A" w:rsidRPr="009B0E76">
        <w:rPr>
          <w:color w:val="auto"/>
        </w:rPr>
        <w:lastRenderedPageBreak/>
        <w:t>could be one of the OWASP vulnerabilities you have implemented in your application in Component 1, Task 2</w:t>
      </w:r>
      <w:r w:rsidR="006538F0" w:rsidRPr="009B0E76">
        <w:rPr>
          <w:color w:val="auto"/>
        </w:rPr>
        <w:t>,</w:t>
      </w:r>
      <w:r w:rsidR="00E55C4A" w:rsidRPr="009B0E76">
        <w:rPr>
          <w:color w:val="auto"/>
        </w:rPr>
        <w:t xml:space="preserve"> with </w:t>
      </w:r>
      <w:r w:rsidR="006538F0" w:rsidRPr="009B0E76">
        <w:rPr>
          <w:color w:val="auto"/>
        </w:rPr>
        <w:t>details of what, how and why</w:t>
      </w:r>
      <w:r w:rsidR="00E55C4A" w:rsidRPr="009B0E76">
        <w:rPr>
          <w:color w:val="auto"/>
        </w:rPr>
        <w:t>.</w:t>
      </w:r>
    </w:p>
    <w:p w14:paraId="22B600D7" w14:textId="56B9F6EF" w:rsidR="00E20058" w:rsidRPr="009B0E76" w:rsidRDefault="00E20058" w:rsidP="00E20058">
      <w:pPr>
        <w:pStyle w:val="Bulletlist1"/>
        <w:rPr>
          <w:color w:val="auto"/>
        </w:rPr>
      </w:pPr>
      <w:r w:rsidRPr="009B0E76">
        <w:rPr>
          <w:color w:val="auto"/>
        </w:rPr>
        <w:t>Suggesting, with justifications, a single key development that could be achieved (or undertaken) to further improve the security of the website created for your assignment</w:t>
      </w:r>
      <w:r w:rsidR="00CB5921" w:rsidRPr="009B0E76">
        <w:rPr>
          <w:color w:val="auto"/>
        </w:rPr>
        <w:t>, perhaps within the OWASP or any other security improvements.</w:t>
      </w:r>
      <w:r w:rsidRPr="009B0E76">
        <w:rPr>
          <w:color w:val="auto"/>
        </w:rPr>
        <w:t xml:space="preserve"> (20 Marks)</w:t>
      </w:r>
    </w:p>
    <w:p w14:paraId="595EF44F" w14:textId="77777777" w:rsidR="002431F7" w:rsidRPr="00E10915" w:rsidRDefault="002431F7" w:rsidP="002431F7">
      <w:pPr>
        <w:pStyle w:val="Bulletlist1"/>
        <w:numPr>
          <w:ilvl w:val="0"/>
          <w:numId w:val="0"/>
        </w:numPr>
      </w:pPr>
      <w:bookmarkStart w:id="4" w:name="_Hlk84926801"/>
      <w:r w:rsidRPr="00E10915">
        <w:rPr>
          <w:rStyle w:val="normaltextrun"/>
          <w:rFonts w:cs="Calibri Light"/>
          <w:b/>
          <w:bCs/>
          <w:color w:val="000000"/>
          <w:shd w:val="clear" w:color="auto" w:fill="FFFFFF"/>
        </w:rPr>
        <w:t>Up to 10 marks</w:t>
      </w:r>
      <w:r w:rsidRPr="00E10915">
        <w:rPr>
          <w:rStyle w:val="normaltextrun"/>
          <w:rFonts w:cs="Calibri Light"/>
          <w:color w:val="000000"/>
          <w:shd w:val="clear" w:color="auto" w:fill="FFFFFF"/>
        </w:rPr>
        <w:t xml:space="preserve"> can be awarded for the entire task for the overall structure, strength of argument</w:t>
      </w:r>
      <w:r w:rsidRPr="009B0E76">
        <w:rPr>
          <w:rStyle w:val="normaltextrun"/>
          <w:rFonts w:cs="Calibri Light"/>
          <w:color w:val="auto"/>
          <w:shd w:val="clear" w:color="auto" w:fill="FFFFFF"/>
        </w:rPr>
        <w:t xml:space="preserve">, </w:t>
      </w:r>
      <w:r w:rsidRPr="009B0E76">
        <w:rPr>
          <w:rStyle w:val="normaltextrun"/>
          <w:rFonts w:cs="Calibri Light"/>
          <w:b/>
          <w:bCs/>
          <w:color w:val="auto"/>
          <w:shd w:val="clear" w:color="auto" w:fill="FFFFFF"/>
        </w:rPr>
        <w:t>referencing</w:t>
      </w:r>
      <w:r w:rsidRPr="009B0E76">
        <w:rPr>
          <w:rStyle w:val="normaltextrun"/>
          <w:rFonts w:cs="Calibri Light"/>
          <w:color w:val="auto"/>
          <w:shd w:val="clear" w:color="auto" w:fill="FFFFFF"/>
        </w:rPr>
        <w:t>,</w:t>
      </w:r>
      <w:r w:rsidRPr="00E10915">
        <w:rPr>
          <w:rStyle w:val="normaltextrun"/>
          <w:rFonts w:cs="Calibri Light"/>
          <w:color w:val="000000"/>
          <w:shd w:val="clear" w:color="auto" w:fill="FFFFFF"/>
        </w:rPr>
        <w:t xml:space="preserve"> and use of language</w:t>
      </w:r>
      <w:r>
        <w:rPr>
          <w:rStyle w:val="normaltextrun"/>
          <w:rFonts w:cs="Calibri Light"/>
          <w:color w:val="000000"/>
          <w:shd w:val="clear" w:color="auto" w:fill="FFFFFF"/>
        </w:rPr>
        <w:t xml:space="preserve"> including the use of the Harvard Referencing Style identified in the “Cite Them Right” Text from the virtual library</w:t>
      </w:r>
      <w:r w:rsidRPr="00E10915">
        <w:rPr>
          <w:rStyle w:val="normaltextrun"/>
          <w:rFonts w:cs="Calibri Light"/>
          <w:color w:val="000000"/>
          <w:shd w:val="clear" w:color="auto" w:fill="FFFFFF"/>
        </w:rPr>
        <w:t>. For an excellent performance, your work will be based on several good qualities and relevant resources.</w:t>
      </w:r>
    </w:p>
    <w:p w14:paraId="21B2F7E5" w14:textId="2BED7781" w:rsidR="00E20058" w:rsidRPr="00E20058" w:rsidRDefault="00E20058" w:rsidP="00E20058">
      <w:pPr>
        <w:rPr>
          <w:lang w:val="en-US"/>
        </w:rPr>
      </w:pPr>
      <w:r w:rsidRPr="00E20058">
        <w:rPr>
          <w:lang w:val="en-US"/>
        </w:rPr>
        <w:t xml:space="preserve">It is advisable to plan and rehearse your video to last for </w:t>
      </w:r>
      <w:r w:rsidRPr="00651966">
        <w:rPr>
          <w:b/>
          <w:bCs/>
          <w:lang w:val="en-US"/>
        </w:rPr>
        <w:t>SEVEN</w:t>
      </w:r>
      <w:r w:rsidRPr="00E20058">
        <w:rPr>
          <w:lang w:val="en-US"/>
        </w:rPr>
        <w:t xml:space="preserve"> minutes, as strict adherence to the time limit is a necessity. This timeframe is part of the Assessment and is concisely stipulated. </w:t>
      </w:r>
    </w:p>
    <w:p w14:paraId="59B6BAFC" w14:textId="500E6714" w:rsidR="00E20058" w:rsidRPr="00E20058" w:rsidRDefault="00E20058" w:rsidP="00E20058">
      <w:pPr>
        <w:rPr>
          <w:lang w:val="en-US"/>
        </w:rPr>
      </w:pPr>
      <w:r w:rsidRPr="00E20058">
        <w:rPr>
          <w:lang w:val="en-US"/>
        </w:rPr>
        <w:t xml:space="preserve">A video of </w:t>
      </w:r>
      <w:r w:rsidRPr="00E20058">
        <w:rPr>
          <w:b/>
          <w:bCs/>
          <w:lang w:val="en-US"/>
        </w:rPr>
        <w:t>less than SEVEN minutes</w:t>
      </w:r>
      <w:r w:rsidRPr="00E20058">
        <w:rPr>
          <w:lang w:val="en-US"/>
        </w:rPr>
        <w:t xml:space="preserve"> could compromise your opportunity to complete the assessment to the required standard. </w:t>
      </w:r>
    </w:p>
    <w:p w14:paraId="52302E43" w14:textId="77777777" w:rsidR="00E20058" w:rsidRPr="00E20058" w:rsidRDefault="00E20058" w:rsidP="00E20058">
      <w:r w:rsidRPr="00E20058">
        <w:t xml:space="preserve">For a video of </w:t>
      </w:r>
      <w:r w:rsidRPr="00E20058">
        <w:rPr>
          <w:b/>
          <w:bCs/>
        </w:rPr>
        <w:t>more than SEVEN minutes</w:t>
      </w:r>
      <w:r w:rsidRPr="00E20058">
        <w:t>, marked out of 50, the following penalties will apply:</w:t>
      </w:r>
    </w:p>
    <w:p w14:paraId="1D6B9C94" w14:textId="77777777" w:rsidR="00E20058" w:rsidRPr="00E20058" w:rsidRDefault="00E20058" w:rsidP="00E20058"/>
    <w:tbl>
      <w:tblPr>
        <w:tblStyle w:val="TableGrid"/>
        <w:tblW w:w="0" w:type="auto"/>
        <w:tblLook w:val="04A0" w:firstRow="1" w:lastRow="0" w:firstColumn="1" w:lastColumn="0" w:noHBand="0" w:noVBand="1"/>
      </w:tblPr>
      <w:tblGrid>
        <w:gridCol w:w="2263"/>
        <w:gridCol w:w="2410"/>
        <w:gridCol w:w="4337"/>
      </w:tblGrid>
      <w:tr w:rsidR="00E20058" w:rsidRPr="00E20058" w14:paraId="71109C0F" w14:textId="77777777" w:rsidTr="00A44128">
        <w:tc>
          <w:tcPr>
            <w:tcW w:w="2263" w:type="dxa"/>
          </w:tcPr>
          <w:p w14:paraId="4462A43F" w14:textId="77777777" w:rsidR="00E20058" w:rsidRPr="00E20058" w:rsidRDefault="00E20058" w:rsidP="00E20058">
            <w:pPr>
              <w:rPr>
                <w:rFonts w:asciiTheme="minorHAnsi" w:hAnsiTheme="minorHAnsi"/>
              </w:rPr>
            </w:pPr>
            <w:bookmarkStart w:id="5" w:name="_Hlk84926353"/>
            <w:r w:rsidRPr="00E20058">
              <w:rPr>
                <w:rFonts w:asciiTheme="minorHAnsi" w:hAnsiTheme="minorHAnsi"/>
              </w:rPr>
              <w:t>Up to 10%</w:t>
            </w:r>
          </w:p>
        </w:tc>
        <w:tc>
          <w:tcPr>
            <w:tcW w:w="2410" w:type="dxa"/>
          </w:tcPr>
          <w:p w14:paraId="1743CD7F" w14:textId="77777777" w:rsidR="00E20058" w:rsidRPr="00E20058" w:rsidRDefault="00E20058" w:rsidP="00E20058">
            <w:pPr>
              <w:rPr>
                <w:rFonts w:asciiTheme="minorHAnsi" w:hAnsiTheme="minorHAnsi"/>
              </w:rPr>
            </w:pPr>
            <w:r w:rsidRPr="00E20058">
              <w:rPr>
                <w:rFonts w:asciiTheme="minorHAnsi" w:hAnsiTheme="minorHAnsi"/>
              </w:rPr>
              <w:t>Up to 7 mins 42 secs</w:t>
            </w:r>
          </w:p>
        </w:tc>
        <w:tc>
          <w:tcPr>
            <w:tcW w:w="4337" w:type="dxa"/>
          </w:tcPr>
          <w:p w14:paraId="1F2F34FD" w14:textId="77777777" w:rsidR="00E20058" w:rsidRPr="00E20058" w:rsidRDefault="00E20058" w:rsidP="00E20058">
            <w:pPr>
              <w:rPr>
                <w:rFonts w:asciiTheme="minorHAnsi" w:hAnsiTheme="minorHAnsi"/>
              </w:rPr>
            </w:pPr>
            <w:r w:rsidRPr="00E20058">
              <w:rPr>
                <w:rFonts w:asciiTheme="minorHAnsi" w:hAnsiTheme="minorHAnsi"/>
              </w:rPr>
              <w:t>No penalty</w:t>
            </w:r>
          </w:p>
        </w:tc>
      </w:tr>
      <w:tr w:rsidR="00E20058" w:rsidRPr="00E20058" w14:paraId="4CF518AA" w14:textId="77777777" w:rsidTr="00A44128">
        <w:tc>
          <w:tcPr>
            <w:tcW w:w="2263" w:type="dxa"/>
          </w:tcPr>
          <w:p w14:paraId="253FD699" w14:textId="77777777" w:rsidR="00E20058" w:rsidRPr="00E20058" w:rsidRDefault="00E20058" w:rsidP="00E20058">
            <w:pPr>
              <w:rPr>
                <w:rFonts w:asciiTheme="minorHAnsi" w:hAnsiTheme="minorHAnsi"/>
              </w:rPr>
            </w:pPr>
            <w:r w:rsidRPr="00E20058">
              <w:rPr>
                <w:rFonts w:asciiTheme="minorHAnsi" w:hAnsiTheme="minorHAnsi"/>
              </w:rPr>
              <w:t>Between 11 and 15%</w:t>
            </w:r>
          </w:p>
        </w:tc>
        <w:tc>
          <w:tcPr>
            <w:tcW w:w="2410" w:type="dxa"/>
          </w:tcPr>
          <w:p w14:paraId="1D187BD5" w14:textId="77777777" w:rsidR="00E20058" w:rsidRPr="00E20058" w:rsidRDefault="00E20058" w:rsidP="00E20058">
            <w:pPr>
              <w:rPr>
                <w:rFonts w:asciiTheme="minorHAnsi" w:hAnsiTheme="minorHAnsi"/>
              </w:rPr>
            </w:pPr>
            <w:r w:rsidRPr="00E20058">
              <w:rPr>
                <w:rFonts w:asciiTheme="minorHAnsi" w:hAnsiTheme="minorHAnsi"/>
              </w:rPr>
              <w:t>Up to 8 mins 3 secs</w:t>
            </w:r>
          </w:p>
        </w:tc>
        <w:tc>
          <w:tcPr>
            <w:tcW w:w="4337" w:type="dxa"/>
          </w:tcPr>
          <w:p w14:paraId="4F536276" w14:textId="77777777" w:rsidR="00E20058" w:rsidRPr="00E20058" w:rsidRDefault="00E20058" w:rsidP="00E20058">
            <w:pPr>
              <w:rPr>
                <w:rFonts w:asciiTheme="minorHAnsi" w:hAnsiTheme="minorHAnsi"/>
              </w:rPr>
            </w:pPr>
            <w:r w:rsidRPr="00E20058">
              <w:rPr>
                <w:rFonts w:asciiTheme="minorHAnsi" w:hAnsiTheme="minorHAnsi"/>
              </w:rPr>
              <w:t>A discretionary penalty of no more than 3 marks may be applied</w:t>
            </w:r>
          </w:p>
        </w:tc>
      </w:tr>
      <w:tr w:rsidR="00E20058" w:rsidRPr="00E20058" w14:paraId="465E9BF8" w14:textId="77777777" w:rsidTr="00A44128">
        <w:tc>
          <w:tcPr>
            <w:tcW w:w="2263" w:type="dxa"/>
          </w:tcPr>
          <w:p w14:paraId="71C01CC1" w14:textId="77777777" w:rsidR="00E20058" w:rsidRPr="00E20058" w:rsidRDefault="00E20058" w:rsidP="00E20058">
            <w:pPr>
              <w:rPr>
                <w:rFonts w:asciiTheme="minorHAnsi" w:hAnsiTheme="minorHAnsi"/>
              </w:rPr>
            </w:pPr>
            <w:r w:rsidRPr="00E20058">
              <w:rPr>
                <w:rFonts w:asciiTheme="minorHAnsi" w:hAnsiTheme="minorHAnsi"/>
              </w:rPr>
              <w:t>Between 16 and 40%</w:t>
            </w:r>
          </w:p>
        </w:tc>
        <w:tc>
          <w:tcPr>
            <w:tcW w:w="2410" w:type="dxa"/>
          </w:tcPr>
          <w:p w14:paraId="721C00A3" w14:textId="77777777" w:rsidR="00E20058" w:rsidRPr="00E20058" w:rsidRDefault="00E20058" w:rsidP="00E20058">
            <w:pPr>
              <w:rPr>
                <w:rFonts w:asciiTheme="minorHAnsi" w:hAnsiTheme="minorHAnsi"/>
              </w:rPr>
            </w:pPr>
            <w:r w:rsidRPr="00E20058">
              <w:rPr>
                <w:rFonts w:asciiTheme="minorHAnsi" w:hAnsiTheme="minorHAnsi"/>
              </w:rPr>
              <w:t>Up to 9 mins 48 secs</w:t>
            </w:r>
          </w:p>
        </w:tc>
        <w:tc>
          <w:tcPr>
            <w:tcW w:w="4337" w:type="dxa"/>
          </w:tcPr>
          <w:p w14:paraId="3751560A" w14:textId="77777777" w:rsidR="00E20058" w:rsidRPr="00E20058" w:rsidRDefault="00E20058" w:rsidP="00E20058">
            <w:pPr>
              <w:rPr>
                <w:rFonts w:asciiTheme="minorHAnsi" w:hAnsiTheme="minorHAnsi"/>
              </w:rPr>
            </w:pPr>
            <w:r w:rsidRPr="00E20058">
              <w:rPr>
                <w:rFonts w:asciiTheme="minorHAnsi" w:hAnsiTheme="minorHAnsi"/>
              </w:rPr>
              <w:t>A penalty of 5 marks will be applied</w:t>
            </w:r>
          </w:p>
        </w:tc>
      </w:tr>
      <w:tr w:rsidR="00E20058" w:rsidRPr="00E20058" w14:paraId="33D221A0" w14:textId="77777777" w:rsidTr="00A44128">
        <w:tc>
          <w:tcPr>
            <w:tcW w:w="2263" w:type="dxa"/>
          </w:tcPr>
          <w:p w14:paraId="369246DF" w14:textId="77777777" w:rsidR="00E20058" w:rsidRPr="00E20058" w:rsidRDefault="00E20058" w:rsidP="00E20058">
            <w:pPr>
              <w:rPr>
                <w:rFonts w:asciiTheme="minorHAnsi" w:hAnsiTheme="minorHAnsi"/>
              </w:rPr>
            </w:pPr>
            <w:r w:rsidRPr="00E20058">
              <w:rPr>
                <w:rFonts w:asciiTheme="minorHAnsi" w:hAnsiTheme="minorHAnsi"/>
              </w:rPr>
              <w:t>Above 40%</w:t>
            </w:r>
          </w:p>
        </w:tc>
        <w:tc>
          <w:tcPr>
            <w:tcW w:w="2410" w:type="dxa"/>
          </w:tcPr>
          <w:p w14:paraId="24B5A152" w14:textId="77777777" w:rsidR="00E20058" w:rsidRPr="00E20058" w:rsidRDefault="00E20058" w:rsidP="00E20058">
            <w:pPr>
              <w:rPr>
                <w:rFonts w:asciiTheme="minorHAnsi" w:hAnsiTheme="minorHAnsi"/>
              </w:rPr>
            </w:pPr>
            <w:r w:rsidRPr="00E20058">
              <w:rPr>
                <w:rFonts w:asciiTheme="minorHAnsi" w:hAnsiTheme="minorHAnsi"/>
              </w:rPr>
              <w:t>More than 9 mins 48 secs</w:t>
            </w:r>
          </w:p>
        </w:tc>
        <w:tc>
          <w:tcPr>
            <w:tcW w:w="4337" w:type="dxa"/>
          </w:tcPr>
          <w:p w14:paraId="66FA8521" w14:textId="77777777" w:rsidR="00E20058" w:rsidRPr="00E20058" w:rsidRDefault="00E20058" w:rsidP="00E20058">
            <w:pPr>
              <w:rPr>
                <w:rFonts w:asciiTheme="minorHAnsi" w:hAnsiTheme="minorHAnsi"/>
              </w:rPr>
            </w:pPr>
            <w:r w:rsidRPr="00E20058">
              <w:rPr>
                <w:rFonts w:asciiTheme="minorHAnsi" w:hAnsiTheme="minorHAnsi"/>
              </w:rPr>
              <w:t>A penalty of 8 marks will be applied</w:t>
            </w:r>
          </w:p>
        </w:tc>
      </w:tr>
      <w:tr w:rsidR="00E20058" w:rsidRPr="00E20058" w14:paraId="5CDC2C54" w14:textId="77777777" w:rsidTr="00A44128">
        <w:tc>
          <w:tcPr>
            <w:tcW w:w="9010" w:type="dxa"/>
            <w:gridSpan w:val="3"/>
          </w:tcPr>
          <w:p w14:paraId="1F60BA6A" w14:textId="77777777" w:rsidR="00E20058" w:rsidRPr="00E20058" w:rsidRDefault="00E20058" w:rsidP="00E20058">
            <w:pPr>
              <w:rPr>
                <w:rFonts w:asciiTheme="minorHAnsi" w:hAnsiTheme="minorHAnsi"/>
              </w:rPr>
            </w:pPr>
            <w:r w:rsidRPr="00E20058">
              <w:rPr>
                <w:rFonts w:asciiTheme="minorHAnsi" w:hAnsiTheme="minorHAnsi"/>
              </w:rPr>
              <w:t>Any penalties will be reflected in the feedback given</w:t>
            </w:r>
          </w:p>
        </w:tc>
      </w:tr>
      <w:bookmarkEnd w:id="4"/>
      <w:bookmarkEnd w:id="5"/>
    </w:tbl>
    <w:p w14:paraId="052CFB65" w14:textId="77777777" w:rsidR="00E20058" w:rsidRDefault="00E20058" w:rsidP="00E20058"/>
    <w:p w14:paraId="5BB4E4E9" w14:textId="47B6EE91" w:rsidR="007A521A" w:rsidRPr="009B0E76" w:rsidRDefault="007A521A" w:rsidP="00E20058">
      <w:pPr>
        <w:rPr>
          <w:b/>
          <w:bCs/>
          <w:color w:val="auto"/>
        </w:rPr>
      </w:pPr>
      <w:r w:rsidRPr="009B0E76">
        <w:rPr>
          <w:b/>
          <w:bCs/>
          <w:color w:val="auto"/>
        </w:rPr>
        <w:t>Please pl</w:t>
      </w:r>
      <w:r w:rsidR="009B0E76" w:rsidRPr="009B0E76">
        <w:rPr>
          <w:b/>
          <w:bCs/>
          <w:color w:val="auto"/>
        </w:rPr>
        <w:t>a</w:t>
      </w:r>
      <w:r w:rsidRPr="009B0E76">
        <w:rPr>
          <w:b/>
          <w:bCs/>
          <w:color w:val="auto"/>
        </w:rPr>
        <w:t xml:space="preserve">yback </w:t>
      </w:r>
      <w:proofErr w:type="gramStart"/>
      <w:r w:rsidRPr="009B0E76">
        <w:rPr>
          <w:b/>
          <w:bCs/>
          <w:color w:val="auto"/>
        </w:rPr>
        <w:t>your</w:t>
      </w:r>
      <w:proofErr w:type="gramEnd"/>
      <w:r w:rsidRPr="009B0E76">
        <w:rPr>
          <w:b/>
          <w:bCs/>
          <w:color w:val="auto"/>
        </w:rPr>
        <w:t xml:space="preserve"> recording before you submit it for any technical issues.</w:t>
      </w:r>
    </w:p>
    <w:p w14:paraId="3B6584CC" w14:textId="77777777" w:rsidR="007A521A" w:rsidRPr="00E20058" w:rsidRDefault="007A521A" w:rsidP="00E20058"/>
    <w:p w14:paraId="29B50F49" w14:textId="77777777" w:rsidR="00E20058" w:rsidRPr="00E20058" w:rsidRDefault="00E20058" w:rsidP="00E20058">
      <w:pPr>
        <w:rPr>
          <w:b/>
          <w:bCs/>
        </w:rPr>
      </w:pPr>
      <w:r w:rsidRPr="00E20058">
        <w:rPr>
          <w:b/>
          <w:bCs/>
        </w:rPr>
        <w:t>References:</w:t>
      </w:r>
    </w:p>
    <w:p w14:paraId="12FD31E1" w14:textId="616FDF47" w:rsidR="00E20058" w:rsidRPr="00E20058" w:rsidRDefault="00E20058" w:rsidP="00E20058">
      <w:r w:rsidRPr="00E20058">
        <w:lastRenderedPageBreak/>
        <w:t xml:space="preserve">Your submission for all Tasks is expected to be referenced throughout. You will be using in-text citations, provide a reference list (or bibliography), and identify appropriate academic papers to support your work. </w:t>
      </w:r>
    </w:p>
    <w:p w14:paraId="166F38D1" w14:textId="77777777" w:rsidR="00E20058" w:rsidRPr="009B0E76" w:rsidRDefault="00E20058" w:rsidP="00E20058">
      <w:pPr>
        <w:rPr>
          <w:color w:val="auto"/>
        </w:rPr>
      </w:pPr>
      <w:r w:rsidRPr="009B0E76">
        <w:rPr>
          <w:color w:val="auto"/>
        </w:rPr>
        <w:t xml:space="preserve">Traditional websites such as technical </w:t>
      </w:r>
      <w:r w:rsidRPr="009B0E76">
        <w:rPr>
          <w:b/>
          <w:bCs/>
          <w:color w:val="auto"/>
        </w:rPr>
        <w:t>blogs</w:t>
      </w:r>
      <w:r w:rsidRPr="009B0E76">
        <w:rPr>
          <w:color w:val="auto"/>
        </w:rPr>
        <w:t xml:space="preserve"> and </w:t>
      </w:r>
      <w:r w:rsidRPr="009B0E76">
        <w:rPr>
          <w:b/>
          <w:bCs/>
          <w:color w:val="auto"/>
        </w:rPr>
        <w:t>Wikis</w:t>
      </w:r>
      <w:r w:rsidRPr="009B0E76">
        <w:rPr>
          <w:color w:val="auto"/>
        </w:rPr>
        <w:t xml:space="preserve"> should not be used. </w:t>
      </w:r>
    </w:p>
    <w:p w14:paraId="33FE34EB" w14:textId="77777777" w:rsidR="00E20058" w:rsidRDefault="00E20058" w:rsidP="002A096B"/>
    <w:p w14:paraId="127F792E" w14:textId="3F589A00" w:rsidR="002761F2" w:rsidRDefault="002761F2" w:rsidP="002761F2">
      <w:pPr>
        <w:spacing w:before="0" w:after="160" w:line="259" w:lineRule="auto"/>
      </w:pPr>
      <w:r>
        <w:br w:type="page"/>
      </w:r>
    </w:p>
    <w:p w14:paraId="0DC3F38D" w14:textId="77777777" w:rsidR="002761F2" w:rsidRDefault="002761F2" w:rsidP="002761F2">
      <w:pPr>
        <w:pStyle w:val="Heading2"/>
        <w:sectPr w:rsidR="002761F2" w:rsidSect="002920C8">
          <w:headerReference w:type="default" r:id="rId15"/>
          <w:footerReference w:type="first" r:id="rId16"/>
          <w:pgSz w:w="11906" w:h="16838"/>
          <w:pgMar w:top="1701" w:right="851" w:bottom="1134" w:left="851" w:header="567" w:footer="397" w:gutter="0"/>
          <w:pgNumType w:start="1"/>
          <w:cols w:space="708"/>
          <w:docGrid w:linePitch="360"/>
        </w:sectPr>
      </w:pPr>
    </w:p>
    <w:p w14:paraId="2C62C4F1" w14:textId="6DE8C4F2" w:rsidR="002761F2" w:rsidRPr="002761F2" w:rsidRDefault="002761F2" w:rsidP="002761F2">
      <w:pPr>
        <w:pStyle w:val="Heading2"/>
      </w:pPr>
      <w:r w:rsidRPr="002761F2">
        <w:lastRenderedPageBreak/>
        <w:t>Marking Rubric</w:t>
      </w:r>
    </w:p>
    <w:tbl>
      <w:tblPr>
        <w:tblStyle w:val="TableGrid0"/>
        <w:tblW w:w="15139" w:type="dxa"/>
        <w:tblLook w:val="04A0" w:firstRow="1" w:lastRow="0" w:firstColumn="1" w:lastColumn="0" w:noHBand="0" w:noVBand="1"/>
      </w:tblPr>
      <w:tblGrid>
        <w:gridCol w:w="1531"/>
        <w:gridCol w:w="2268"/>
        <w:gridCol w:w="2268"/>
        <w:gridCol w:w="2268"/>
        <w:gridCol w:w="2268"/>
        <w:gridCol w:w="2268"/>
        <w:gridCol w:w="2268"/>
      </w:tblGrid>
      <w:tr w:rsidR="002761F2" w:rsidRPr="002761F2" w14:paraId="06FCD61E" w14:textId="77777777" w:rsidTr="002761F2">
        <w:tc>
          <w:tcPr>
            <w:tcW w:w="1531" w:type="dxa"/>
            <w:noWrap/>
            <w:hideMark/>
          </w:tcPr>
          <w:p w14:paraId="642A270B" w14:textId="77777777" w:rsidR="002761F2" w:rsidRPr="002761F2" w:rsidRDefault="002761F2" w:rsidP="002761F2">
            <w:pPr>
              <w:rPr>
                <w:b/>
                <w:bCs/>
                <w:sz w:val="20"/>
                <w:szCs w:val="20"/>
              </w:rPr>
            </w:pPr>
            <w:r w:rsidRPr="002761F2">
              <w:rPr>
                <w:b/>
                <w:bCs/>
                <w:sz w:val="20"/>
                <w:szCs w:val="20"/>
              </w:rPr>
              <w:t>Criteria</w:t>
            </w:r>
          </w:p>
        </w:tc>
        <w:tc>
          <w:tcPr>
            <w:tcW w:w="2268" w:type="dxa"/>
            <w:hideMark/>
          </w:tcPr>
          <w:p w14:paraId="4028B480" w14:textId="77777777" w:rsidR="002761F2" w:rsidRPr="002761F2" w:rsidRDefault="002761F2" w:rsidP="002761F2">
            <w:pPr>
              <w:rPr>
                <w:b/>
                <w:bCs/>
                <w:sz w:val="20"/>
                <w:szCs w:val="20"/>
              </w:rPr>
            </w:pPr>
            <w:r w:rsidRPr="002761F2">
              <w:rPr>
                <w:b/>
                <w:bCs/>
                <w:sz w:val="20"/>
                <w:szCs w:val="20"/>
              </w:rPr>
              <w:t>Outstanding</w:t>
            </w:r>
          </w:p>
          <w:p w14:paraId="74A174BA" w14:textId="77777777" w:rsidR="002761F2" w:rsidRPr="002761F2" w:rsidRDefault="002761F2" w:rsidP="002761F2">
            <w:pPr>
              <w:rPr>
                <w:b/>
                <w:bCs/>
                <w:sz w:val="20"/>
                <w:szCs w:val="20"/>
              </w:rPr>
            </w:pPr>
            <w:r w:rsidRPr="002761F2">
              <w:rPr>
                <w:b/>
                <w:bCs/>
                <w:sz w:val="20"/>
                <w:szCs w:val="20"/>
              </w:rPr>
              <w:t>80% -100%</w:t>
            </w:r>
          </w:p>
        </w:tc>
        <w:tc>
          <w:tcPr>
            <w:tcW w:w="2268" w:type="dxa"/>
            <w:hideMark/>
          </w:tcPr>
          <w:p w14:paraId="710808CA" w14:textId="77777777" w:rsidR="002761F2" w:rsidRPr="002761F2" w:rsidRDefault="002761F2" w:rsidP="002761F2">
            <w:pPr>
              <w:rPr>
                <w:b/>
                <w:bCs/>
                <w:sz w:val="20"/>
                <w:szCs w:val="20"/>
              </w:rPr>
            </w:pPr>
            <w:r w:rsidRPr="002761F2">
              <w:rPr>
                <w:b/>
                <w:bCs/>
                <w:sz w:val="20"/>
                <w:szCs w:val="20"/>
              </w:rPr>
              <w:t>Excellent</w:t>
            </w:r>
          </w:p>
          <w:p w14:paraId="5C462C16" w14:textId="77777777" w:rsidR="002761F2" w:rsidRPr="002761F2" w:rsidRDefault="002761F2" w:rsidP="002761F2">
            <w:pPr>
              <w:rPr>
                <w:b/>
                <w:bCs/>
                <w:sz w:val="20"/>
                <w:szCs w:val="20"/>
              </w:rPr>
            </w:pPr>
            <w:r w:rsidRPr="002761F2">
              <w:rPr>
                <w:b/>
                <w:bCs/>
                <w:sz w:val="20"/>
                <w:szCs w:val="20"/>
              </w:rPr>
              <w:t xml:space="preserve">70% - 79% </w:t>
            </w:r>
          </w:p>
        </w:tc>
        <w:tc>
          <w:tcPr>
            <w:tcW w:w="2268" w:type="dxa"/>
            <w:hideMark/>
          </w:tcPr>
          <w:p w14:paraId="0B1627D4" w14:textId="77777777" w:rsidR="002761F2" w:rsidRPr="002761F2" w:rsidRDefault="002761F2" w:rsidP="002761F2">
            <w:pPr>
              <w:rPr>
                <w:b/>
                <w:bCs/>
                <w:sz w:val="20"/>
                <w:szCs w:val="20"/>
              </w:rPr>
            </w:pPr>
            <w:r w:rsidRPr="002761F2">
              <w:rPr>
                <w:b/>
                <w:bCs/>
                <w:sz w:val="20"/>
                <w:szCs w:val="20"/>
              </w:rPr>
              <w:t>Very Good</w:t>
            </w:r>
          </w:p>
          <w:p w14:paraId="6C02AFB4" w14:textId="77777777" w:rsidR="002761F2" w:rsidRPr="002761F2" w:rsidRDefault="002761F2" w:rsidP="002761F2">
            <w:pPr>
              <w:rPr>
                <w:b/>
                <w:bCs/>
                <w:sz w:val="20"/>
                <w:szCs w:val="20"/>
              </w:rPr>
            </w:pPr>
            <w:r w:rsidRPr="002761F2">
              <w:rPr>
                <w:b/>
                <w:bCs/>
                <w:sz w:val="20"/>
                <w:szCs w:val="20"/>
              </w:rPr>
              <w:t>60% - 69%</w:t>
            </w:r>
          </w:p>
        </w:tc>
        <w:tc>
          <w:tcPr>
            <w:tcW w:w="2268" w:type="dxa"/>
            <w:hideMark/>
          </w:tcPr>
          <w:p w14:paraId="3E1B755E" w14:textId="77777777" w:rsidR="002761F2" w:rsidRPr="002761F2" w:rsidRDefault="002761F2" w:rsidP="002761F2">
            <w:pPr>
              <w:rPr>
                <w:b/>
                <w:bCs/>
                <w:sz w:val="20"/>
                <w:szCs w:val="20"/>
              </w:rPr>
            </w:pPr>
            <w:r w:rsidRPr="002761F2">
              <w:rPr>
                <w:b/>
                <w:bCs/>
                <w:sz w:val="20"/>
                <w:szCs w:val="20"/>
              </w:rPr>
              <w:t>Good</w:t>
            </w:r>
          </w:p>
          <w:p w14:paraId="3E725D0F" w14:textId="77777777" w:rsidR="002761F2" w:rsidRPr="002761F2" w:rsidRDefault="002761F2" w:rsidP="002761F2">
            <w:pPr>
              <w:rPr>
                <w:b/>
                <w:bCs/>
                <w:sz w:val="20"/>
                <w:szCs w:val="20"/>
              </w:rPr>
            </w:pPr>
            <w:r w:rsidRPr="002761F2">
              <w:rPr>
                <w:b/>
                <w:bCs/>
                <w:sz w:val="20"/>
                <w:szCs w:val="20"/>
              </w:rPr>
              <w:t>50% - 59%</w:t>
            </w:r>
          </w:p>
        </w:tc>
        <w:tc>
          <w:tcPr>
            <w:tcW w:w="2268" w:type="dxa"/>
            <w:hideMark/>
          </w:tcPr>
          <w:p w14:paraId="4468CDFC" w14:textId="77777777" w:rsidR="002761F2" w:rsidRPr="002761F2" w:rsidRDefault="002761F2" w:rsidP="002761F2">
            <w:pPr>
              <w:rPr>
                <w:b/>
                <w:bCs/>
                <w:sz w:val="20"/>
                <w:szCs w:val="20"/>
              </w:rPr>
            </w:pPr>
            <w:r w:rsidRPr="002761F2">
              <w:rPr>
                <w:b/>
                <w:bCs/>
                <w:sz w:val="20"/>
                <w:szCs w:val="20"/>
              </w:rPr>
              <w:t>Pass</w:t>
            </w:r>
          </w:p>
          <w:p w14:paraId="03B3059B" w14:textId="77777777" w:rsidR="002761F2" w:rsidRPr="002761F2" w:rsidRDefault="002761F2" w:rsidP="002761F2">
            <w:pPr>
              <w:rPr>
                <w:b/>
                <w:bCs/>
                <w:sz w:val="20"/>
                <w:szCs w:val="20"/>
              </w:rPr>
            </w:pPr>
            <w:r w:rsidRPr="002761F2">
              <w:rPr>
                <w:b/>
                <w:bCs/>
                <w:sz w:val="20"/>
                <w:szCs w:val="20"/>
              </w:rPr>
              <w:t>40% - 49%</w:t>
            </w:r>
          </w:p>
        </w:tc>
        <w:tc>
          <w:tcPr>
            <w:tcW w:w="2268" w:type="dxa"/>
            <w:hideMark/>
          </w:tcPr>
          <w:p w14:paraId="05EAC29C" w14:textId="77777777" w:rsidR="002761F2" w:rsidRPr="002761F2" w:rsidRDefault="002761F2" w:rsidP="002761F2">
            <w:pPr>
              <w:rPr>
                <w:b/>
                <w:bCs/>
                <w:sz w:val="20"/>
                <w:szCs w:val="20"/>
              </w:rPr>
            </w:pPr>
            <w:r w:rsidRPr="002761F2">
              <w:rPr>
                <w:b/>
                <w:bCs/>
                <w:sz w:val="20"/>
                <w:szCs w:val="20"/>
              </w:rPr>
              <w:t>Poor</w:t>
            </w:r>
          </w:p>
          <w:p w14:paraId="1A389019" w14:textId="77777777" w:rsidR="002761F2" w:rsidRPr="002761F2" w:rsidRDefault="002761F2" w:rsidP="002761F2">
            <w:pPr>
              <w:rPr>
                <w:b/>
                <w:bCs/>
                <w:sz w:val="20"/>
                <w:szCs w:val="20"/>
              </w:rPr>
            </w:pPr>
            <w:r w:rsidRPr="002761F2">
              <w:rPr>
                <w:b/>
                <w:bCs/>
                <w:sz w:val="20"/>
                <w:szCs w:val="20"/>
              </w:rPr>
              <w:t>0% - 39%</w:t>
            </w:r>
          </w:p>
        </w:tc>
      </w:tr>
      <w:tr w:rsidR="002761F2" w:rsidRPr="002761F2" w14:paraId="5CFDA8BA" w14:textId="77777777" w:rsidTr="002761F2">
        <w:trPr>
          <w:trHeight w:val="256"/>
        </w:trPr>
        <w:tc>
          <w:tcPr>
            <w:tcW w:w="1531" w:type="dxa"/>
          </w:tcPr>
          <w:p w14:paraId="2CAEF7DE" w14:textId="77777777" w:rsidR="002761F2" w:rsidRPr="002761F2" w:rsidRDefault="002761F2" w:rsidP="002761F2">
            <w:pPr>
              <w:rPr>
                <w:b/>
                <w:bCs/>
                <w:sz w:val="20"/>
                <w:szCs w:val="20"/>
              </w:rPr>
            </w:pPr>
            <w:r w:rsidRPr="002761F2">
              <w:rPr>
                <w:b/>
                <w:bCs/>
                <w:sz w:val="20"/>
                <w:szCs w:val="20"/>
              </w:rPr>
              <w:t>Task 1</w:t>
            </w:r>
          </w:p>
          <w:p w14:paraId="4F67D79D" w14:textId="77777777" w:rsidR="002761F2" w:rsidRPr="002761F2" w:rsidRDefault="002761F2" w:rsidP="002761F2">
            <w:pPr>
              <w:rPr>
                <w:b/>
                <w:bCs/>
                <w:sz w:val="20"/>
                <w:szCs w:val="20"/>
              </w:rPr>
            </w:pPr>
            <w:r w:rsidRPr="002761F2">
              <w:rPr>
                <w:b/>
                <w:bCs/>
                <w:sz w:val="20"/>
                <w:szCs w:val="20"/>
              </w:rPr>
              <w:t>DevOps Overview</w:t>
            </w:r>
          </w:p>
          <w:p w14:paraId="5DC78550" w14:textId="77777777" w:rsidR="002761F2" w:rsidRPr="002761F2" w:rsidRDefault="002761F2" w:rsidP="002761F2">
            <w:pPr>
              <w:rPr>
                <w:b/>
                <w:bCs/>
                <w:sz w:val="20"/>
                <w:szCs w:val="20"/>
              </w:rPr>
            </w:pPr>
            <w:r w:rsidRPr="002761F2">
              <w:rPr>
                <w:b/>
                <w:bCs/>
                <w:sz w:val="20"/>
                <w:szCs w:val="20"/>
              </w:rPr>
              <w:t>[20 Marks]</w:t>
            </w:r>
          </w:p>
        </w:tc>
        <w:tc>
          <w:tcPr>
            <w:tcW w:w="2268" w:type="dxa"/>
          </w:tcPr>
          <w:p w14:paraId="4A5241C0" w14:textId="77777777" w:rsidR="002761F2" w:rsidRPr="002761F2" w:rsidRDefault="002761F2" w:rsidP="002761F2">
            <w:pPr>
              <w:rPr>
                <w:b/>
                <w:sz w:val="20"/>
                <w:szCs w:val="20"/>
              </w:rPr>
            </w:pPr>
            <w:r w:rsidRPr="002761F2">
              <w:rPr>
                <w:b/>
                <w:sz w:val="20"/>
                <w:szCs w:val="20"/>
              </w:rPr>
              <w:t>Outstanding</w:t>
            </w:r>
          </w:p>
          <w:p w14:paraId="50B14DF9" w14:textId="77777777" w:rsidR="002761F2" w:rsidRPr="002761F2" w:rsidRDefault="002761F2" w:rsidP="002761F2">
            <w:pPr>
              <w:rPr>
                <w:b/>
                <w:sz w:val="20"/>
                <w:szCs w:val="20"/>
              </w:rPr>
            </w:pPr>
            <w:r w:rsidRPr="002761F2">
              <w:rPr>
                <w:b/>
                <w:sz w:val="20"/>
                <w:szCs w:val="20"/>
              </w:rPr>
              <w:t>[16 to 20 Marks]</w:t>
            </w:r>
          </w:p>
          <w:p w14:paraId="3D092086" w14:textId="77777777" w:rsidR="002761F2" w:rsidRPr="002761F2" w:rsidRDefault="002761F2" w:rsidP="002761F2">
            <w:pPr>
              <w:rPr>
                <w:sz w:val="20"/>
                <w:szCs w:val="20"/>
              </w:rPr>
            </w:pPr>
            <w:r w:rsidRPr="002761F2">
              <w:rPr>
                <w:sz w:val="20"/>
                <w:szCs w:val="20"/>
              </w:rPr>
              <w:t>An outstanding overview, comparison, contrast and critically evaluation of your approach with DevOps guidelines, that exceeds all requirements.</w:t>
            </w:r>
          </w:p>
        </w:tc>
        <w:tc>
          <w:tcPr>
            <w:tcW w:w="2268" w:type="dxa"/>
          </w:tcPr>
          <w:p w14:paraId="22319112" w14:textId="77777777" w:rsidR="002761F2" w:rsidRPr="002761F2" w:rsidRDefault="002761F2" w:rsidP="002761F2">
            <w:pPr>
              <w:rPr>
                <w:b/>
                <w:sz w:val="20"/>
                <w:szCs w:val="20"/>
              </w:rPr>
            </w:pPr>
            <w:r w:rsidRPr="002761F2">
              <w:rPr>
                <w:b/>
                <w:sz w:val="20"/>
                <w:szCs w:val="20"/>
              </w:rPr>
              <w:t>Excellent</w:t>
            </w:r>
          </w:p>
          <w:p w14:paraId="62971197" w14:textId="77777777" w:rsidR="002761F2" w:rsidRPr="002761F2" w:rsidRDefault="002761F2" w:rsidP="002761F2">
            <w:pPr>
              <w:rPr>
                <w:b/>
                <w:sz w:val="20"/>
                <w:szCs w:val="20"/>
              </w:rPr>
            </w:pPr>
            <w:r w:rsidRPr="002761F2">
              <w:rPr>
                <w:b/>
                <w:sz w:val="20"/>
                <w:szCs w:val="20"/>
              </w:rPr>
              <w:t>[14 to 15 Marks]</w:t>
            </w:r>
          </w:p>
          <w:p w14:paraId="588AB495" w14:textId="77777777" w:rsidR="002761F2" w:rsidRPr="002761F2" w:rsidRDefault="002761F2" w:rsidP="002761F2">
            <w:pPr>
              <w:rPr>
                <w:sz w:val="20"/>
                <w:szCs w:val="20"/>
              </w:rPr>
            </w:pPr>
            <w:r w:rsidRPr="002761F2">
              <w:rPr>
                <w:sz w:val="20"/>
                <w:szCs w:val="20"/>
              </w:rPr>
              <w:t>An excellent overview, comparison, contrast and critically evaluation of your approach with DevOps guidelines, that meets all requirements.</w:t>
            </w:r>
          </w:p>
        </w:tc>
        <w:tc>
          <w:tcPr>
            <w:tcW w:w="2268" w:type="dxa"/>
          </w:tcPr>
          <w:p w14:paraId="5C3E9317" w14:textId="77777777" w:rsidR="002761F2" w:rsidRPr="002761F2" w:rsidRDefault="002761F2" w:rsidP="002761F2">
            <w:pPr>
              <w:rPr>
                <w:b/>
                <w:sz w:val="20"/>
                <w:szCs w:val="20"/>
              </w:rPr>
            </w:pPr>
            <w:r w:rsidRPr="002761F2">
              <w:rPr>
                <w:b/>
                <w:sz w:val="20"/>
                <w:szCs w:val="20"/>
              </w:rPr>
              <w:t>Very Good</w:t>
            </w:r>
          </w:p>
          <w:p w14:paraId="679DC6D3" w14:textId="77777777" w:rsidR="002761F2" w:rsidRPr="002761F2" w:rsidRDefault="002761F2" w:rsidP="002761F2">
            <w:pPr>
              <w:rPr>
                <w:b/>
                <w:sz w:val="20"/>
                <w:szCs w:val="20"/>
              </w:rPr>
            </w:pPr>
            <w:r w:rsidRPr="002761F2">
              <w:rPr>
                <w:b/>
                <w:sz w:val="20"/>
                <w:szCs w:val="20"/>
              </w:rPr>
              <w:t>[12 to 13 Marks]</w:t>
            </w:r>
          </w:p>
          <w:p w14:paraId="2AE174F4" w14:textId="77777777" w:rsidR="002761F2" w:rsidRPr="002761F2" w:rsidRDefault="002761F2" w:rsidP="002761F2">
            <w:pPr>
              <w:rPr>
                <w:sz w:val="20"/>
                <w:szCs w:val="20"/>
              </w:rPr>
            </w:pPr>
            <w:r w:rsidRPr="002761F2">
              <w:rPr>
                <w:sz w:val="20"/>
                <w:szCs w:val="20"/>
              </w:rPr>
              <w:t>A very good overview, comparison, contrast and critically evaluation of your approach with DevOps guidelines, that meets most requirements.</w:t>
            </w:r>
          </w:p>
        </w:tc>
        <w:tc>
          <w:tcPr>
            <w:tcW w:w="2268" w:type="dxa"/>
          </w:tcPr>
          <w:p w14:paraId="2650887D" w14:textId="77777777" w:rsidR="002761F2" w:rsidRPr="002761F2" w:rsidRDefault="002761F2" w:rsidP="002761F2">
            <w:pPr>
              <w:rPr>
                <w:b/>
                <w:sz w:val="20"/>
                <w:szCs w:val="20"/>
              </w:rPr>
            </w:pPr>
            <w:r w:rsidRPr="002761F2">
              <w:rPr>
                <w:b/>
                <w:sz w:val="20"/>
                <w:szCs w:val="20"/>
              </w:rPr>
              <w:t>Good</w:t>
            </w:r>
          </w:p>
          <w:p w14:paraId="7A90E0B3" w14:textId="77777777" w:rsidR="002761F2" w:rsidRPr="002761F2" w:rsidRDefault="002761F2" w:rsidP="002761F2">
            <w:pPr>
              <w:rPr>
                <w:b/>
                <w:sz w:val="20"/>
                <w:szCs w:val="20"/>
              </w:rPr>
            </w:pPr>
            <w:r w:rsidRPr="002761F2">
              <w:rPr>
                <w:b/>
                <w:sz w:val="20"/>
                <w:szCs w:val="20"/>
              </w:rPr>
              <w:t>[11 to 10 Marks]</w:t>
            </w:r>
          </w:p>
          <w:p w14:paraId="23092332" w14:textId="77777777" w:rsidR="002761F2" w:rsidRPr="002761F2" w:rsidRDefault="002761F2" w:rsidP="002761F2">
            <w:pPr>
              <w:rPr>
                <w:sz w:val="20"/>
                <w:szCs w:val="20"/>
              </w:rPr>
            </w:pPr>
            <w:r w:rsidRPr="002761F2">
              <w:rPr>
                <w:sz w:val="20"/>
                <w:szCs w:val="20"/>
              </w:rPr>
              <w:t>A good overview, comparison, contrast and critically evaluation of your approach with DevOps guidelines, that meets key requirements.</w:t>
            </w:r>
          </w:p>
        </w:tc>
        <w:tc>
          <w:tcPr>
            <w:tcW w:w="2268" w:type="dxa"/>
          </w:tcPr>
          <w:p w14:paraId="30980BDB" w14:textId="77777777" w:rsidR="002761F2" w:rsidRPr="002761F2" w:rsidRDefault="002761F2" w:rsidP="002761F2">
            <w:pPr>
              <w:rPr>
                <w:b/>
                <w:sz w:val="20"/>
                <w:szCs w:val="20"/>
              </w:rPr>
            </w:pPr>
            <w:r w:rsidRPr="002761F2">
              <w:rPr>
                <w:b/>
                <w:sz w:val="20"/>
                <w:szCs w:val="20"/>
              </w:rPr>
              <w:t>Basic</w:t>
            </w:r>
          </w:p>
          <w:p w14:paraId="540BB077" w14:textId="77777777" w:rsidR="002761F2" w:rsidRPr="002761F2" w:rsidRDefault="002761F2" w:rsidP="002761F2">
            <w:pPr>
              <w:rPr>
                <w:b/>
                <w:sz w:val="20"/>
                <w:szCs w:val="20"/>
              </w:rPr>
            </w:pPr>
            <w:r w:rsidRPr="002761F2">
              <w:rPr>
                <w:b/>
                <w:sz w:val="20"/>
                <w:szCs w:val="20"/>
              </w:rPr>
              <w:t>[8 to 9 Marks]</w:t>
            </w:r>
          </w:p>
          <w:p w14:paraId="5F7DB240" w14:textId="77777777" w:rsidR="002761F2" w:rsidRPr="002761F2" w:rsidRDefault="002761F2" w:rsidP="002761F2">
            <w:pPr>
              <w:rPr>
                <w:sz w:val="20"/>
                <w:szCs w:val="20"/>
              </w:rPr>
            </w:pPr>
            <w:r w:rsidRPr="002761F2">
              <w:rPr>
                <w:sz w:val="20"/>
                <w:szCs w:val="20"/>
              </w:rPr>
              <w:t>A basic overview, comparison, contrast and critically evaluation of your approach with DevOps guidelines, that meets some requirements.</w:t>
            </w:r>
          </w:p>
        </w:tc>
        <w:tc>
          <w:tcPr>
            <w:tcW w:w="2268" w:type="dxa"/>
          </w:tcPr>
          <w:p w14:paraId="742C261A" w14:textId="77777777" w:rsidR="002761F2" w:rsidRPr="002761F2" w:rsidRDefault="002761F2" w:rsidP="002761F2">
            <w:pPr>
              <w:rPr>
                <w:b/>
                <w:sz w:val="20"/>
                <w:szCs w:val="20"/>
              </w:rPr>
            </w:pPr>
            <w:r w:rsidRPr="002761F2">
              <w:rPr>
                <w:b/>
                <w:sz w:val="20"/>
                <w:szCs w:val="20"/>
              </w:rPr>
              <w:t>Poor</w:t>
            </w:r>
          </w:p>
          <w:p w14:paraId="5CBEA004" w14:textId="77777777" w:rsidR="002761F2" w:rsidRPr="002761F2" w:rsidRDefault="002761F2" w:rsidP="002761F2">
            <w:pPr>
              <w:rPr>
                <w:b/>
                <w:sz w:val="20"/>
                <w:szCs w:val="20"/>
              </w:rPr>
            </w:pPr>
            <w:r w:rsidRPr="002761F2">
              <w:rPr>
                <w:b/>
                <w:sz w:val="20"/>
                <w:szCs w:val="20"/>
              </w:rPr>
              <w:t>[0 to 7 Marks]</w:t>
            </w:r>
          </w:p>
          <w:p w14:paraId="180D9AF0" w14:textId="77777777" w:rsidR="002761F2" w:rsidRPr="002761F2" w:rsidRDefault="002761F2" w:rsidP="002761F2">
            <w:pPr>
              <w:rPr>
                <w:sz w:val="20"/>
                <w:szCs w:val="20"/>
              </w:rPr>
            </w:pPr>
            <w:r w:rsidRPr="002761F2">
              <w:rPr>
                <w:sz w:val="20"/>
                <w:szCs w:val="20"/>
              </w:rPr>
              <w:t>A poor overview, comparison, contrast and critically evaluation of your approach with DevOps guidelines, that meets few or no requirements.</w:t>
            </w:r>
          </w:p>
        </w:tc>
      </w:tr>
      <w:tr w:rsidR="002761F2" w:rsidRPr="002761F2" w14:paraId="1CEBD1BC" w14:textId="77777777" w:rsidTr="002761F2">
        <w:tc>
          <w:tcPr>
            <w:tcW w:w="1531" w:type="dxa"/>
            <w:noWrap/>
            <w:hideMark/>
          </w:tcPr>
          <w:p w14:paraId="0A3EC29D" w14:textId="77777777" w:rsidR="002761F2" w:rsidRPr="002761F2" w:rsidRDefault="002761F2" w:rsidP="002761F2">
            <w:pPr>
              <w:rPr>
                <w:b/>
                <w:bCs/>
                <w:sz w:val="20"/>
                <w:szCs w:val="20"/>
              </w:rPr>
            </w:pPr>
            <w:r w:rsidRPr="002761F2">
              <w:rPr>
                <w:b/>
                <w:bCs/>
                <w:sz w:val="20"/>
                <w:szCs w:val="20"/>
              </w:rPr>
              <w:t>Task 2</w:t>
            </w:r>
          </w:p>
          <w:p w14:paraId="24BCA8C0" w14:textId="77777777" w:rsidR="002761F2" w:rsidRPr="002761F2" w:rsidRDefault="002761F2" w:rsidP="002761F2">
            <w:pPr>
              <w:rPr>
                <w:b/>
                <w:bCs/>
                <w:sz w:val="20"/>
                <w:szCs w:val="20"/>
              </w:rPr>
            </w:pPr>
            <w:r w:rsidRPr="002761F2">
              <w:rPr>
                <w:b/>
                <w:bCs/>
                <w:sz w:val="20"/>
                <w:szCs w:val="20"/>
              </w:rPr>
              <w:t>Develop Secure Application</w:t>
            </w:r>
          </w:p>
          <w:p w14:paraId="74A28B90" w14:textId="11591C51" w:rsidR="002761F2" w:rsidRPr="002761F2" w:rsidRDefault="002761F2" w:rsidP="002761F2">
            <w:pPr>
              <w:rPr>
                <w:b/>
                <w:bCs/>
                <w:sz w:val="20"/>
                <w:szCs w:val="20"/>
              </w:rPr>
            </w:pPr>
            <w:r w:rsidRPr="002761F2">
              <w:rPr>
                <w:b/>
                <w:bCs/>
                <w:sz w:val="20"/>
                <w:szCs w:val="20"/>
              </w:rPr>
              <w:t>[</w:t>
            </w:r>
            <w:r w:rsidR="00C66561">
              <w:rPr>
                <w:b/>
                <w:bCs/>
                <w:sz w:val="20"/>
                <w:szCs w:val="20"/>
              </w:rPr>
              <w:t>5</w:t>
            </w:r>
            <w:r w:rsidRPr="002761F2">
              <w:rPr>
                <w:b/>
                <w:bCs/>
                <w:sz w:val="20"/>
                <w:szCs w:val="20"/>
              </w:rPr>
              <w:t>0 Marks]</w:t>
            </w:r>
          </w:p>
          <w:p w14:paraId="610EEA53" w14:textId="27BF5969" w:rsidR="002761F2" w:rsidRPr="002761F2" w:rsidRDefault="002761F2" w:rsidP="002761F2">
            <w:pPr>
              <w:rPr>
                <w:i/>
                <w:sz w:val="20"/>
                <w:szCs w:val="20"/>
              </w:rPr>
            </w:pPr>
          </w:p>
        </w:tc>
        <w:tc>
          <w:tcPr>
            <w:tcW w:w="2268" w:type="dxa"/>
            <w:hideMark/>
          </w:tcPr>
          <w:p w14:paraId="14404DB8" w14:textId="77777777" w:rsidR="002761F2" w:rsidRPr="002761F2" w:rsidRDefault="002761F2" w:rsidP="002761F2">
            <w:pPr>
              <w:rPr>
                <w:b/>
                <w:sz w:val="20"/>
                <w:szCs w:val="20"/>
              </w:rPr>
            </w:pPr>
            <w:r w:rsidRPr="002761F2">
              <w:rPr>
                <w:b/>
                <w:sz w:val="20"/>
                <w:szCs w:val="20"/>
              </w:rPr>
              <w:t>Outstanding</w:t>
            </w:r>
          </w:p>
          <w:p w14:paraId="01F23DFA" w14:textId="4BF68AD0" w:rsidR="002761F2" w:rsidRPr="002761F2" w:rsidRDefault="002761F2" w:rsidP="002761F2">
            <w:pPr>
              <w:rPr>
                <w:b/>
                <w:sz w:val="20"/>
                <w:szCs w:val="20"/>
              </w:rPr>
            </w:pPr>
            <w:r w:rsidRPr="002761F2">
              <w:rPr>
                <w:b/>
                <w:sz w:val="20"/>
                <w:szCs w:val="20"/>
              </w:rPr>
              <w:t>[</w:t>
            </w:r>
            <w:r w:rsidR="00E710B2">
              <w:rPr>
                <w:b/>
                <w:sz w:val="20"/>
                <w:szCs w:val="20"/>
              </w:rPr>
              <w:t>40</w:t>
            </w:r>
            <w:r w:rsidRPr="002761F2">
              <w:rPr>
                <w:b/>
                <w:sz w:val="20"/>
                <w:szCs w:val="20"/>
              </w:rPr>
              <w:t xml:space="preserve"> to </w:t>
            </w:r>
            <w:r w:rsidR="00C66561">
              <w:rPr>
                <w:b/>
                <w:sz w:val="20"/>
                <w:szCs w:val="20"/>
              </w:rPr>
              <w:t>5</w:t>
            </w:r>
            <w:r w:rsidRPr="002761F2">
              <w:rPr>
                <w:b/>
                <w:sz w:val="20"/>
                <w:szCs w:val="20"/>
              </w:rPr>
              <w:t>0 Marks]</w:t>
            </w:r>
          </w:p>
          <w:p w14:paraId="454040CA" w14:textId="77777777" w:rsidR="002761F2" w:rsidRPr="002761F2" w:rsidRDefault="002761F2" w:rsidP="002761F2">
            <w:pPr>
              <w:rPr>
                <w:bCs/>
                <w:sz w:val="20"/>
                <w:szCs w:val="20"/>
              </w:rPr>
            </w:pPr>
            <w:r w:rsidRPr="002761F2">
              <w:rPr>
                <w:bCs/>
                <w:sz w:val="20"/>
                <w:szCs w:val="20"/>
              </w:rPr>
              <w:t>An outstanding application that executes and exceeds all requirements and guidelines.</w:t>
            </w:r>
          </w:p>
          <w:p w14:paraId="4D025C3A" w14:textId="77777777" w:rsidR="002761F2" w:rsidRPr="002761F2" w:rsidRDefault="002761F2" w:rsidP="002761F2">
            <w:pPr>
              <w:rPr>
                <w:bCs/>
                <w:sz w:val="20"/>
                <w:szCs w:val="20"/>
              </w:rPr>
            </w:pPr>
            <w:r w:rsidRPr="002761F2">
              <w:rPr>
                <w:bCs/>
                <w:sz w:val="20"/>
                <w:szCs w:val="20"/>
              </w:rPr>
              <w:t xml:space="preserve">The code is outstandingly modularised and utilises both files and </w:t>
            </w:r>
            <w:r w:rsidRPr="002761F2">
              <w:rPr>
                <w:bCs/>
                <w:sz w:val="20"/>
                <w:szCs w:val="20"/>
              </w:rPr>
              <w:lastRenderedPageBreak/>
              <w:t>functions in an exemplary manner.</w:t>
            </w:r>
          </w:p>
          <w:p w14:paraId="6E98FB8D" w14:textId="77777777" w:rsidR="002761F2" w:rsidRPr="002761F2" w:rsidRDefault="002761F2" w:rsidP="002761F2">
            <w:pPr>
              <w:rPr>
                <w:bCs/>
                <w:sz w:val="20"/>
                <w:szCs w:val="20"/>
              </w:rPr>
            </w:pPr>
            <w:r w:rsidRPr="002761F2">
              <w:rPr>
                <w:bCs/>
                <w:sz w:val="20"/>
                <w:szCs w:val="20"/>
              </w:rPr>
              <w:t>Usability has been outstandingly considered with extreme attention to detail.</w:t>
            </w:r>
          </w:p>
          <w:p w14:paraId="7DF7524B" w14:textId="77777777" w:rsidR="002761F2" w:rsidRPr="002761F2" w:rsidRDefault="002761F2" w:rsidP="002761F2">
            <w:pPr>
              <w:rPr>
                <w:bCs/>
                <w:sz w:val="20"/>
                <w:szCs w:val="20"/>
              </w:rPr>
            </w:pPr>
            <w:r w:rsidRPr="002761F2">
              <w:rPr>
                <w:bCs/>
                <w:sz w:val="20"/>
                <w:szCs w:val="20"/>
              </w:rPr>
              <w:t>Code is outstandingly refactored with no duplication.</w:t>
            </w:r>
          </w:p>
          <w:p w14:paraId="141D140A" w14:textId="77777777" w:rsidR="002761F2" w:rsidRPr="002761F2" w:rsidRDefault="002761F2" w:rsidP="002761F2">
            <w:pPr>
              <w:rPr>
                <w:bCs/>
                <w:sz w:val="20"/>
                <w:szCs w:val="20"/>
              </w:rPr>
            </w:pPr>
            <w:r w:rsidRPr="002761F2">
              <w:rPr>
                <w:bCs/>
                <w:sz w:val="20"/>
                <w:szCs w:val="20"/>
              </w:rPr>
              <w:t>Validation of all data is exemplary and utilises a model approach to error logging.</w:t>
            </w:r>
          </w:p>
          <w:p w14:paraId="3A9682CC" w14:textId="77777777" w:rsidR="002761F2" w:rsidRPr="002761F2" w:rsidRDefault="002761F2" w:rsidP="002761F2">
            <w:pPr>
              <w:rPr>
                <w:bCs/>
                <w:sz w:val="20"/>
                <w:szCs w:val="20"/>
              </w:rPr>
            </w:pPr>
            <w:r w:rsidRPr="002761F2">
              <w:rPr>
                <w:bCs/>
                <w:sz w:val="20"/>
                <w:szCs w:val="20"/>
              </w:rPr>
              <w:t>The storage and retrieval of data have been implemented outstandingly.</w:t>
            </w:r>
          </w:p>
        </w:tc>
        <w:tc>
          <w:tcPr>
            <w:tcW w:w="2268" w:type="dxa"/>
            <w:hideMark/>
          </w:tcPr>
          <w:p w14:paraId="3B24AAAB" w14:textId="77777777" w:rsidR="002761F2" w:rsidRPr="002761F2" w:rsidRDefault="002761F2" w:rsidP="002761F2">
            <w:pPr>
              <w:rPr>
                <w:b/>
                <w:sz w:val="20"/>
                <w:szCs w:val="20"/>
              </w:rPr>
            </w:pPr>
            <w:r w:rsidRPr="002761F2">
              <w:rPr>
                <w:b/>
                <w:sz w:val="20"/>
                <w:szCs w:val="20"/>
              </w:rPr>
              <w:lastRenderedPageBreak/>
              <w:t>Excellent</w:t>
            </w:r>
          </w:p>
          <w:p w14:paraId="08B444CE" w14:textId="280F7EAB" w:rsidR="002761F2" w:rsidRPr="002761F2" w:rsidRDefault="002761F2" w:rsidP="002761F2">
            <w:pPr>
              <w:rPr>
                <w:b/>
                <w:sz w:val="20"/>
                <w:szCs w:val="20"/>
              </w:rPr>
            </w:pPr>
            <w:r w:rsidRPr="002761F2">
              <w:rPr>
                <w:b/>
                <w:sz w:val="20"/>
                <w:szCs w:val="20"/>
              </w:rPr>
              <w:t>[</w:t>
            </w:r>
            <w:r w:rsidR="00F17CF0">
              <w:rPr>
                <w:b/>
                <w:sz w:val="20"/>
                <w:szCs w:val="20"/>
              </w:rPr>
              <w:t>3</w:t>
            </w:r>
            <w:r w:rsidR="009B45E0">
              <w:rPr>
                <w:b/>
                <w:sz w:val="20"/>
                <w:szCs w:val="20"/>
              </w:rPr>
              <w:t>5</w:t>
            </w:r>
            <w:r w:rsidRPr="002761F2">
              <w:rPr>
                <w:b/>
                <w:sz w:val="20"/>
                <w:szCs w:val="20"/>
              </w:rPr>
              <w:t xml:space="preserve"> to </w:t>
            </w:r>
            <w:r w:rsidR="00E710B2">
              <w:rPr>
                <w:b/>
                <w:sz w:val="20"/>
                <w:szCs w:val="20"/>
              </w:rPr>
              <w:t>40</w:t>
            </w:r>
            <w:r w:rsidRPr="002761F2">
              <w:rPr>
                <w:b/>
                <w:sz w:val="20"/>
                <w:szCs w:val="20"/>
              </w:rPr>
              <w:t xml:space="preserve"> Marks]</w:t>
            </w:r>
          </w:p>
          <w:p w14:paraId="06C04EC8" w14:textId="77777777" w:rsidR="002761F2" w:rsidRPr="002761F2" w:rsidRDefault="002761F2" w:rsidP="002761F2">
            <w:pPr>
              <w:rPr>
                <w:bCs/>
                <w:sz w:val="20"/>
                <w:szCs w:val="20"/>
              </w:rPr>
            </w:pPr>
            <w:r w:rsidRPr="002761F2">
              <w:rPr>
                <w:bCs/>
                <w:sz w:val="20"/>
                <w:szCs w:val="20"/>
              </w:rPr>
              <w:t>An excellent application that executes and meets all requirements and guidelines.</w:t>
            </w:r>
          </w:p>
          <w:p w14:paraId="1A9B0E20" w14:textId="77777777" w:rsidR="002761F2" w:rsidRPr="002761F2" w:rsidRDefault="002761F2" w:rsidP="002761F2">
            <w:pPr>
              <w:rPr>
                <w:bCs/>
                <w:sz w:val="20"/>
                <w:szCs w:val="20"/>
              </w:rPr>
            </w:pPr>
            <w:r w:rsidRPr="002761F2">
              <w:rPr>
                <w:bCs/>
                <w:sz w:val="20"/>
                <w:szCs w:val="20"/>
              </w:rPr>
              <w:t xml:space="preserve">The code is excellently modularised and utilises both files and </w:t>
            </w:r>
            <w:r w:rsidRPr="002761F2">
              <w:rPr>
                <w:bCs/>
                <w:sz w:val="20"/>
                <w:szCs w:val="20"/>
              </w:rPr>
              <w:lastRenderedPageBreak/>
              <w:t>functions in an almost flawless manner.</w:t>
            </w:r>
          </w:p>
          <w:p w14:paraId="49798F55" w14:textId="77777777" w:rsidR="002761F2" w:rsidRPr="002761F2" w:rsidRDefault="002761F2" w:rsidP="002761F2">
            <w:pPr>
              <w:rPr>
                <w:bCs/>
                <w:sz w:val="20"/>
                <w:szCs w:val="20"/>
              </w:rPr>
            </w:pPr>
            <w:r w:rsidRPr="002761F2">
              <w:rPr>
                <w:bCs/>
                <w:sz w:val="20"/>
                <w:szCs w:val="20"/>
              </w:rPr>
              <w:t>Usability has been excellently considered with thorough attention to detail.</w:t>
            </w:r>
          </w:p>
          <w:p w14:paraId="577C8213" w14:textId="77777777" w:rsidR="002761F2" w:rsidRPr="002761F2" w:rsidRDefault="002761F2" w:rsidP="002761F2">
            <w:pPr>
              <w:rPr>
                <w:bCs/>
                <w:sz w:val="20"/>
                <w:szCs w:val="20"/>
              </w:rPr>
            </w:pPr>
            <w:r w:rsidRPr="002761F2">
              <w:rPr>
                <w:bCs/>
                <w:sz w:val="20"/>
                <w:szCs w:val="20"/>
              </w:rPr>
              <w:t>Code is excellently refactored with little duplication.</w:t>
            </w:r>
          </w:p>
          <w:p w14:paraId="5E96F6B5" w14:textId="77777777" w:rsidR="002761F2" w:rsidRPr="002761F2" w:rsidRDefault="002761F2" w:rsidP="002761F2">
            <w:pPr>
              <w:rPr>
                <w:bCs/>
                <w:sz w:val="20"/>
                <w:szCs w:val="20"/>
              </w:rPr>
            </w:pPr>
            <w:r w:rsidRPr="002761F2">
              <w:rPr>
                <w:bCs/>
                <w:sz w:val="20"/>
                <w:szCs w:val="20"/>
              </w:rPr>
              <w:t>Validation of all data is almost flawless with appropriate error logging being carried out.</w:t>
            </w:r>
          </w:p>
          <w:p w14:paraId="6083557E" w14:textId="77777777" w:rsidR="002761F2" w:rsidRPr="002761F2" w:rsidRDefault="002761F2" w:rsidP="002761F2">
            <w:pPr>
              <w:rPr>
                <w:bCs/>
                <w:sz w:val="20"/>
                <w:szCs w:val="20"/>
              </w:rPr>
            </w:pPr>
            <w:r w:rsidRPr="002761F2">
              <w:rPr>
                <w:bCs/>
                <w:sz w:val="20"/>
                <w:szCs w:val="20"/>
              </w:rPr>
              <w:t>The storage and retrieval of data have been implemented excellently.</w:t>
            </w:r>
          </w:p>
        </w:tc>
        <w:tc>
          <w:tcPr>
            <w:tcW w:w="2268" w:type="dxa"/>
            <w:hideMark/>
          </w:tcPr>
          <w:p w14:paraId="2973B783" w14:textId="77777777" w:rsidR="002761F2" w:rsidRPr="002761F2" w:rsidRDefault="002761F2" w:rsidP="002761F2">
            <w:pPr>
              <w:rPr>
                <w:b/>
                <w:sz w:val="20"/>
                <w:szCs w:val="20"/>
              </w:rPr>
            </w:pPr>
            <w:r w:rsidRPr="002761F2">
              <w:rPr>
                <w:b/>
                <w:sz w:val="20"/>
                <w:szCs w:val="20"/>
              </w:rPr>
              <w:lastRenderedPageBreak/>
              <w:t>Very Good</w:t>
            </w:r>
          </w:p>
          <w:p w14:paraId="5753F647" w14:textId="5EB28BCD" w:rsidR="002761F2" w:rsidRPr="002761F2" w:rsidRDefault="002761F2" w:rsidP="002761F2">
            <w:pPr>
              <w:rPr>
                <w:b/>
                <w:sz w:val="20"/>
                <w:szCs w:val="20"/>
              </w:rPr>
            </w:pPr>
            <w:r w:rsidRPr="002761F2">
              <w:rPr>
                <w:b/>
                <w:sz w:val="20"/>
                <w:szCs w:val="20"/>
              </w:rPr>
              <w:t>[</w:t>
            </w:r>
            <w:r w:rsidR="009B45E0">
              <w:rPr>
                <w:b/>
                <w:sz w:val="20"/>
                <w:szCs w:val="20"/>
              </w:rPr>
              <w:t>30</w:t>
            </w:r>
            <w:r w:rsidRPr="002761F2">
              <w:rPr>
                <w:b/>
                <w:sz w:val="20"/>
                <w:szCs w:val="20"/>
              </w:rPr>
              <w:t xml:space="preserve"> to </w:t>
            </w:r>
            <w:r w:rsidR="009B45E0">
              <w:rPr>
                <w:b/>
                <w:sz w:val="20"/>
                <w:szCs w:val="20"/>
              </w:rPr>
              <w:t>35</w:t>
            </w:r>
            <w:r w:rsidRPr="002761F2">
              <w:rPr>
                <w:b/>
                <w:sz w:val="20"/>
                <w:szCs w:val="20"/>
              </w:rPr>
              <w:t xml:space="preserve"> Marks]</w:t>
            </w:r>
          </w:p>
          <w:p w14:paraId="4B1BEBE4" w14:textId="77777777" w:rsidR="002761F2" w:rsidRPr="002761F2" w:rsidRDefault="002761F2" w:rsidP="002761F2">
            <w:pPr>
              <w:rPr>
                <w:bCs/>
                <w:sz w:val="20"/>
                <w:szCs w:val="20"/>
              </w:rPr>
            </w:pPr>
            <w:r w:rsidRPr="002761F2">
              <w:rPr>
                <w:bCs/>
                <w:sz w:val="20"/>
                <w:szCs w:val="20"/>
              </w:rPr>
              <w:t>A very good application that executes and meets most requirements and guidelines.</w:t>
            </w:r>
          </w:p>
          <w:p w14:paraId="09356B77" w14:textId="77777777" w:rsidR="002761F2" w:rsidRPr="002761F2" w:rsidRDefault="002761F2" w:rsidP="002761F2">
            <w:pPr>
              <w:rPr>
                <w:bCs/>
                <w:sz w:val="20"/>
                <w:szCs w:val="20"/>
              </w:rPr>
            </w:pPr>
            <w:r w:rsidRPr="002761F2">
              <w:rPr>
                <w:bCs/>
                <w:sz w:val="20"/>
                <w:szCs w:val="20"/>
              </w:rPr>
              <w:t xml:space="preserve">The code has been very well modularised and utilises both files </w:t>
            </w:r>
            <w:r w:rsidRPr="002761F2">
              <w:rPr>
                <w:bCs/>
                <w:sz w:val="20"/>
                <w:szCs w:val="20"/>
              </w:rPr>
              <w:lastRenderedPageBreak/>
              <w:t>and functions in a very good way.</w:t>
            </w:r>
          </w:p>
          <w:p w14:paraId="61685B57" w14:textId="77777777" w:rsidR="002761F2" w:rsidRPr="002761F2" w:rsidRDefault="002761F2" w:rsidP="002761F2">
            <w:pPr>
              <w:rPr>
                <w:bCs/>
                <w:sz w:val="20"/>
                <w:szCs w:val="20"/>
              </w:rPr>
            </w:pPr>
            <w:r w:rsidRPr="002761F2">
              <w:rPr>
                <w:bCs/>
                <w:sz w:val="20"/>
                <w:szCs w:val="20"/>
              </w:rPr>
              <w:t>Usability has been very well thought through with very good attention to detail.</w:t>
            </w:r>
          </w:p>
          <w:p w14:paraId="7B8511C3" w14:textId="77777777" w:rsidR="002761F2" w:rsidRPr="002761F2" w:rsidRDefault="002761F2" w:rsidP="002761F2">
            <w:pPr>
              <w:rPr>
                <w:bCs/>
                <w:sz w:val="20"/>
                <w:szCs w:val="20"/>
              </w:rPr>
            </w:pPr>
            <w:r w:rsidRPr="002761F2">
              <w:rPr>
                <w:bCs/>
                <w:sz w:val="20"/>
                <w:szCs w:val="20"/>
              </w:rPr>
              <w:t>Code has been well refactored with moderate duplication.</w:t>
            </w:r>
          </w:p>
          <w:p w14:paraId="3B075B07" w14:textId="77777777" w:rsidR="002761F2" w:rsidRPr="002761F2" w:rsidRDefault="002761F2" w:rsidP="002761F2">
            <w:pPr>
              <w:rPr>
                <w:bCs/>
                <w:sz w:val="20"/>
                <w:szCs w:val="20"/>
              </w:rPr>
            </w:pPr>
            <w:r w:rsidRPr="002761F2">
              <w:rPr>
                <w:bCs/>
                <w:sz w:val="20"/>
                <w:szCs w:val="20"/>
              </w:rPr>
              <w:t>Validation of most data has been very well carried out as has the logging of errors</w:t>
            </w:r>
          </w:p>
          <w:p w14:paraId="243BF8AE" w14:textId="77777777" w:rsidR="002761F2" w:rsidRPr="002761F2" w:rsidRDefault="002761F2" w:rsidP="002761F2">
            <w:pPr>
              <w:rPr>
                <w:bCs/>
                <w:sz w:val="20"/>
                <w:szCs w:val="20"/>
              </w:rPr>
            </w:pPr>
            <w:r w:rsidRPr="002761F2">
              <w:rPr>
                <w:bCs/>
                <w:sz w:val="20"/>
                <w:szCs w:val="20"/>
              </w:rPr>
              <w:t>The storage and retrieval of data have been very well implemented.</w:t>
            </w:r>
          </w:p>
        </w:tc>
        <w:tc>
          <w:tcPr>
            <w:tcW w:w="2268" w:type="dxa"/>
            <w:hideMark/>
          </w:tcPr>
          <w:p w14:paraId="2BBFFC96" w14:textId="77777777" w:rsidR="002761F2" w:rsidRPr="002761F2" w:rsidRDefault="002761F2" w:rsidP="002761F2">
            <w:pPr>
              <w:rPr>
                <w:b/>
                <w:sz w:val="20"/>
                <w:szCs w:val="20"/>
              </w:rPr>
            </w:pPr>
            <w:r w:rsidRPr="002761F2">
              <w:rPr>
                <w:b/>
                <w:sz w:val="20"/>
                <w:szCs w:val="20"/>
              </w:rPr>
              <w:lastRenderedPageBreak/>
              <w:t>Good</w:t>
            </w:r>
          </w:p>
          <w:p w14:paraId="7F49C401" w14:textId="4A7345FB" w:rsidR="002761F2" w:rsidRPr="002761F2" w:rsidRDefault="002761F2" w:rsidP="002761F2">
            <w:pPr>
              <w:rPr>
                <w:b/>
                <w:sz w:val="20"/>
                <w:szCs w:val="20"/>
              </w:rPr>
            </w:pPr>
            <w:r w:rsidRPr="002761F2">
              <w:rPr>
                <w:b/>
                <w:sz w:val="20"/>
                <w:szCs w:val="20"/>
              </w:rPr>
              <w:t>[</w:t>
            </w:r>
            <w:r w:rsidR="009B45E0">
              <w:rPr>
                <w:b/>
                <w:sz w:val="20"/>
                <w:szCs w:val="20"/>
              </w:rPr>
              <w:t>25</w:t>
            </w:r>
            <w:r w:rsidRPr="002761F2">
              <w:rPr>
                <w:b/>
                <w:sz w:val="20"/>
                <w:szCs w:val="20"/>
              </w:rPr>
              <w:t xml:space="preserve"> to </w:t>
            </w:r>
            <w:r w:rsidR="009B45E0">
              <w:rPr>
                <w:b/>
                <w:sz w:val="20"/>
                <w:szCs w:val="20"/>
              </w:rPr>
              <w:t>30</w:t>
            </w:r>
            <w:r w:rsidRPr="002761F2">
              <w:rPr>
                <w:b/>
                <w:sz w:val="20"/>
                <w:szCs w:val="20"/>
              </w:rPr>
              <w:t xml:space="preserve"> Marks]</w:t>
            </w:r>
          </w:p>
          <w:p w14:paraId="4BF15F6F" w14:textId="77777777" w:rsidR="002761F2" w:rsidRPr="002761F2" w:rsidRDefault="002761F2" w:rsidP="002761F2">
            <w:pPr>
              <w:rPr>
                <w:bCs/>
                <w:sz w:val="20"/>
                <w:szCs w:val="20"/>
              </w:rPr>
            </w:pPr>
            <w:r w:rsidRPr="002761F2">
              <w:rPr>
                <w:bCs/>
                <w:sz w:val="20"/>
                <w:szCs w:val="20"/>
              </w:rPr>
              <w:t>A good application that executes and meets key requirements and guidelines.</w:t>
            </w:r>
          </w:p>
          <w:p w14:paraId="05E715F2" w14:textId="77777777" w:rsidR="002761F2" w:rsidRPr="002761F2" w:rsidRDefault="002761F2" w:rsidP="002761F2">
            <w:pPr>
              <w:rPr>
                <w:bCs/>
                <w:sz w:val="20"/>
                <w:szCs w:val="20"/>
              </w:rPr>
            </w:pPr>
            <w:r w:rsidRPr="002761F2">
              <w:rPr>
                <w:bCs/>
                <w:sz w:val="20"/>
                <w:szCs w:val="20"/>
              </w:rPr>
              <w:t>The code has been well modularised and utilises functions in a well thought out way.</w:t>
            </w:r>
          </w:p>
          <w:p w14:paraId="0D41989E" w14:textId="77777777" w:rsidR="002761F2" w:rsidRPr="002761F2" w:rsidRDefault="002761F2" w:rsidP="002761F2">
            <w:pPr>
              <w:rPr>
                <w:bCs/>
                <w:sz w:val="20"/>
                <w:szCs w:val="20"/>
              </w:rPr>
            </w:pPr>
            <w:r w:rsidRPr="002761F2">
              <w:rPr>
                <w:bCs/>
                <w:sz w:val="20"/>
                <w:szCs w:val="20"/>
              </w:rPr>
              <w:lastRenderedPageBreak/>
              <w:t>Usability has been well thought through with good attention to detail.</w:t>
            </w:r>
          </w:p>
          <w:p w14:paraId="2888A59D" w14:textId="77777777" w:rsidR="002761F2" w:rsidRPr="002761F2" w:rsidRDefault="002761F2" w:rsidP="002761F2">
            <w:pPr>
              <w:rPr>
                <w:bCs/>
                <w:sz w:val="20"/>
                <w:szCs w:val="20"/>
              </w:rPr>
            </w:pPr>
            <w:r w:rsidRPr="002761F2">
              <w:rPr>
                <w:bCs/>
                <w:sz w:val="20"/>
                <w:szCs w:val="20"/>
              </w:rPr>
              <w:t>There is some evidence of refactoring but there are areas of logic that need attention.</w:t>
            </w:r>
          </w:p>
          <w:p w14:paraId="1D464510" w14:textId="77777777" w:rsidR="002761F2" w:rsidRPr="002761F2" w:rsidRDefault="002761F2" w:rsidP="002761F2">
            <w:pPr>
              <w:rPr>
                <w:bCs/>
                <w:sz w:val="20"/>
                <w:szCs w:val="20"/>
              </w:rPr>
            </w:pPr>
            <w:r w:rsidRPr="002761F2">
              <w:rPr>
                <w:bCs/>
                <w:sz w:val="20"/>
                <w:szCs w:val="20"/>
              </w:rPr>
              <w:t>Validation of data and error logging has generally been well carried out but there are some gaps.</w:t>
            </w:r>
          </w:p>
          <w:p w14:paraId="2BD4462A" w14:textId="77777777" w:rsidR="002761F2" w:rsidRPr="002761F2" w:rsidRDefault="002761F2" w:rsidP="002761F2">
            <w:pPr>
              <w:rPr>
                <w:bCs/>
                <w:sz w:val="20"/>
                <w:szCs w:val="20"/>
              </w:rPr>
            </w:pPr>
            <w:r w:rsidRPr="002761F2">
              <w:rPr>
                <w:bCs/>
                <w:sz w:val="20"/>
                <w:szCs w:val="20"/>
              </w:rPr>
              <w:t>The storage and retrieval of data have been well implemented with few problems.</w:t>
            </w:r>
          </w:p>
        </w:tc>
        <w:tc>
          <w:tcPr>
            <w:tcW w:w="2268" w:type="dxa"/>
            <w:hideMark/>
          </w:tcPr>
          <w:p w14:paraId="09947A73" w14:textId="77777777" w:rsidR="002761F2" w:rsidRPr="002761F2" w:rsidRDefault="002761F2" w:rsidP="002761F2">
            <w:pPr>
              <w:rPr>
                <w:b/>
                <w:sz w:val="20"/>
                <w:szCs w:val="20"/>
              </w:rPr>
            </w:pPr>
            <w:r w:rsidRPr="002761F2">
              <w:rPr>
                <w:b/>
                <w:sz w:val="20"/>
                <w:szCs w:val="20"/>
              </w:rPr>
              <w:lastRenderedPageBreak/>
              <w:t>Basic</w:t>
            </w:r>
          </w:p>
          <w:p w14:paraId="202A424E" w14:textId="19D78D5A" w:rsidR="002761F2" w:rsidRPr="002761F2" w:rsidRDefault="002761F2" w:rsidP="002761F2">
            <w:pPr>
              <w:rPr>
                <w:b/>
                <w:sz w:val="20"/>
                <w:szCs w:val="20"/>
              </w:rPr>
            </w:pPr>
            <w:r w:rsidRPr="002761F2">
              <w:rPr>
                <w:b/>
                <w:sz w:val="20"/>
                <w:szCs w:val="20"/>
              </w:rPr>
              <w:t>[</w:t>
            </w:r>
            <w:r w:rsidR="009B45E0">
              <w:rPr>
                <w:b/>
                <w:sz w:val="20"/>
                <w:szCs w:val="20"/>
              </w:rPr>
              <w:t>20</w:t>
            </w:r>
            <w:r w:rsidRPr="002761F2">
              <w:rPr>
                <w:b/>
                <w:sz w:val="20"/>
                <w:szCs w:val="20"/>
              </w:rPr>
              <w:t xml:space="preserve"> to </w:t>
            </w:r>
            <w:r w:rsidR="00C66561">
              <w:rPr>
                <w:b/>
                <w:sz w:val="20"/>
                <w:szCs w:val="20"/>
              </w:rPr>
              <w:t>2</w:t>
            </w:r>
            <w:r w:rsidR="009B45E0">
              <w:rPr>
                <w:b/>
                <w:sz w:val="20"/>
                <w:szCs w:val="20"/>
              </w:rPr>
              <w:t>5</w:t>
            </w:r>
            <w:r w:rsidRPr="002761F2">
              <w:rPr>
                <w:b/>
                <w:sz w:val="20"/>
                <w:szCs w:val="20"/>
              </w:rPr>
              <w:t xml:space="preserve"> Marks]</w:t>
            </w:r>
          </w:p>
          <w:p w14:paraId="103E6A7A" w14:textId="77777777" w:rsidR="002761F2" w:rsidRPr="002761F2" w:rsidRDefault="002761F2" w:rsidP="002761F2">
            <w:pPr>
              <w:rPr>
                <w:bCs/>
                <w:sz w:val="20"/>
                <w:szCs w:val="20"/>
              </w:rPr>
            </w:pPr>
            <w:r w:rsidRPr="002761F2">
              <w:rPr>
                <w:bCs/>
                <w:sz w:val="20"/>
                <w:szCs w:val="20"/>
              </w:rPr>
              <w:t>A basic application that executes and meets some requirements and guidelines.</w:t>
            </w:r>
          </w:p>
          <w:p w14:paraId="45879061" w14:textId="77777777" w:rsidR="002761F2" w:rsidRPr="002761F2" w:rsidRDefault="002761F2" w:rsidP="002761F2">
            <w:pPr>
              <w:rPr>
                <w:bCs/>
                <w:sz w:val="20"/>
                <w:szCs w:val="20"/>
              </w:rPr>
            </w:pPr>
            <w:r w:rsidRPr="002761F2">
              <w:rPr>
                <w:bCs/>
                <w:sz w:val="20"/>
                <w:szCs w:val="20"/>
              </w:rPr>
              <w:t>There has been some attempt at modularisation, but more could be done.</w:t>
            </w:r>
          </w:p>
          <w:p w14:paraId="7CBAACB4" w14:textId="77777777" w:rsidR="002761F2" w:rsidRPr="002761F2" w:rsidRDefault="002761F2" w:rsidP="002761F2">
            <w:pPr>
              <w:rPr>
                <w:bCs/>
                <w:sz w:val="20"/>
                <w:szCs w:val="20"/>
              </w:rPr>
            </w:pPr>
            <w:r w:rsidRPr="002761F2">
              <w:rPr>
                <w:bCs/>
                <w:sz w:val="20"/>
                <w:szCs w:val="20"/>
              </w:rPr>
              <w:lastRenderedPageBreak/>
              <w:t>Usability is lacking with some limited messaging.</w:t>
            </w:r>
          </w:p>
          <w:p w14:paraId="208082EF" w14:textId="77777777" w:rsidR="002761F2" w:rsidRPr="002761F2" w:rsidRDefault="002761F2" w:rsidP="002761F2">
            <w:pPr>
              <w:rPr>
                <w:bCs/>
                <w:sz w:val="20"/>
                <w:szCs w:val="20"/>
              </w:rPr>
            </w:pPr>
            <w:r w:rsidRPr="002761F2">
              <w:rPr>
                <w:bCs/>
                <w:sz w:val="20"/>
                <w:szCs w:val="20"/>
              </w:rPr>
              <w:t>There is little evidence of refactoring.</w:t>
            </w:r>
          </w:p>
          <w:p w14:paraId="7D2BC2F1" w14:textId="77777777" w:rsidR="002761F2" w:rsidRPr="002761F2" w:rsidRDefault="002761F2" w:rsidP="002761F2">
            <w:pPr>
              <w:rPr>
                <w:bCs/>
                <w:sz w:val="20"/>
                <w:szCs w:val="20"/>
              </w:rPr>
            </w:pPr>
            <w:r w:rsidRPr="002761F2">
              <w:rPr>
                <w:bCs/>
                <w:sz w:val="20"/>
                <w:szCs w:val="20"/>
              </w:rPr>
              <w:t>Some validation of data and error logging has been done but there are some significant gaps.</w:t>
            </w:r>
          </w:p>
          <w:p w14:paraId="12E299A1" w14:textId="77777777" w:rsidR="002761F2" w:rsidRPr="002761F2" w:rsidRDefault="002761F2" w:rsidP="002761F2">
            <w:pPr>
              <w:rPr>
                <w:bCs/>
                <w:sz w:val="20"/>
                <w:szCs w:val="20"/>
              </w:rPr>
            </w:pPr>
            <w:r w:rsidRPr="002761F2">
              <w:rPr>
                <w:bCs/>
                <w:sz w:val="20"/>
                <w:szCs w:val="20"/>
              </w:rPr>
              <w:t>An attempt has been made at the storage and retrieval of data but there are significant issues.</w:t>
            </w:r>
          </w:p>
        </w:tc>
        <w:tc>
          <w:tcPr>
            <w:tcW w:w="2268" w:type="dxa"/>
            <w:hideMark/>
          </w:tcPr>
          <w:p w14:paraId="1A2C758E" w14:textId="77777777" w:rsidR="002761F2" w:rsidRPr="002761F2" w:rsidRDefault="002761F2" w:rsidP="002761F2">
            <w:pPr>
              <w:rPr>
                <w:b/>
                <w:sz w:val="20"/>
                <w:szCs w:val="20"/>
              </w:rPr>
            </w:pPr>
            <w:r w:rsidRPr="002761F2">
              <w:rPr>
                <w:b/>
                <w:sz w:val="20"/>
                <w:szCs w:val="20"/>
              </w:rPr>
              <w:lastRenderedPageBreak/>
              <w:t>Poor</w:t>
            </w:r>
          </w:p>
          <w:p w14:paraId="36A687AD" w14:textId="15306642" w:rsidR="002761F2" w:rsidRPr="002761F2" w:rsidRDefault="002761F2" w:rsidP="002761F2">
            <w:pPr>
              <w:rPr>
                <w:b/>
                <w:sz w:val="20"/>
                <w:szCs w:val="20"/>
              </w:rPr>
            </w:pPr>
            <w:r w:rsidRPr="002761F2">
              <w:rPr>
                <w:b/>
                <w:sz w:val="20"/>
                <w:szCs w:val="20"/>
              </w:rPr>
              <w:t>[</w:t>
            </w:r>
            <w:r w:rsidR="00E710B2">
              <w:rPr>
                <w:b/>
                <w:sz w:val="20"/>
                <w:szCs w:val="20"/>
              </w:rPr>
              <w:t>0</w:t>
            </w:r>
            <w:r w:rsidRPr="002761F2">
              <w:rPr>
                <w:b/>
                <w:sz w:val="20"/>
                <w:szCs w:val="20"/>
              </w:rPr>
              <w:t xml:space="preserve"> to </w:t>
            </w:r>
            <w:r w:rsidR="00FF5F09">
              <w:rPr>
                <w:b/>
                <w:sz w:val="20"/>
                <w:szCs w:val="20"/>
              </w:rPr>
              <w:t>20</w:t>
            </w:r>
            <w:r w:rsidRPr="002761F2">
              <w:rPr>
                <w:b/>
                <w:sz w:val="20"/>
                <w:szCs w:val="20"/>
              </w:rPr>
              <w:t xml:space="preserve"> Marks]</w:t>
            </w:r>
          </w:p>
          <w:p w14:paraId="2DAFCF71" w14:textId="77777777" w:rsidR="002761F2" w:rsidRPr="002761F2" w:rsidRDefault="002761F2" w:rsidP="002761F2">
            <w:pPr>
              <w:rPr>
                <w:bCs/>
                <w:sz w:val="20"/>
                <w:szCs w:val="20"/>
              </w:rPr>
            </w:pPr>
            <w:r w:rsidRPr="002761F2">
              <w:rPr>
                <w:bCs/>
                <w:sz w:val="20"/>
                <w:szCs w:val="20"/>
              </w:rPr>
              <w:t>A poor application that may not execute and meets a few or no requirements and guidelines.</w:t>
            </w:r>
          </w:p>
          <w:p w14:paraId="4CB5E27D" w14:textId="77777777" w:rsidR="002761F2" w:rsidRPr="002761F2" w:rsidRDefault="002761F2" w:rsidP="002761F2">
            <w:pPr>
              <w:rPr>
                <w:bCs/>
                <w:sz w:val="20"/>
                <w:szCs w:val="20"/>
              </w:rPr>
            </w:pPr>
            <w:r w:rsidRPr="002761F2">
              <w:rPr>
                <w:bCs/>
                <w:sz w:val="20"/>
                <w:szCs w:val="20"/>
              </w:rPr>
              <w:t>There has been little or no attempt at modularisation.</w:t>
            </w:r>
          </w:p>
          <w:p w14:paraId="78BEB757" w14:textId="77777777" w:rsidR="002761F2" w:rsidRPr="002761F2" w:rsidRDefault="002761F2" w:rsidP="002761F2">
            <w:pPr>
              <w:rPr>
                <w:bCs/>
                <w:sz w:val="20"/>
                <w:szCs w:val="20"/>
              </w:rPr>
            </w:pPr>
            <w:r w:rsidRPr="002761F2">
              <w:rPr>
                <w:bCs/>
                <w:sz w:val="20"/>
                <w:szCs w:val="20"/>
              </w:rPr>
              <w:lastRenderedPageBreak/>
              <w:t>Usability is lacking with little or no messaging.</w:t>
            </w:r>
          </w:p>
          <w:p w14:paraId="478C6DF4" w14:textId="77777777" w:rsidR="002761F2" w:rsidRPr="002761F2" w:rsidRDefault="002761F2" w:rsidP="002761F2">
            <w:pPr>
              <w:rPr>
                <w:bCs/>
                <w:sz w:val="20"/>
                <w:szCs w:val="20"/>
              </w:rPr>
            </w:pPr>
            <w:r w:rsidRPr="002761F2">
              <w:rPr>
                <w:bCs/>
                <w:sz w:val="20"/>
                <w:szCs w:val="20"/>
              </w:rPr>
              <w:t>There is no evidence of refactoring.</w:t>
            </w:r>
          </w:p>
          <w:p w14:paraId="71631276" w14:textId="77777777" w:rsidR="002761F2" w:rsidRPr="002761F2" w:rsidRDefault="002761F2" w:rsidP="002761F2">
            <w:pPr>
              <w:rPr>
                <w:bCs/>
                <w:sz w:val="20"/>
                <w:szCs w:val="20"/>
              </w:rPr>
            </w:pPr>
            <w:r w:rsidRPr="002761F2">
              <w:rPr>
                <w:bCs/>
                <w:sz w:val="20"/>
                <w:szCs w:val="20"/>
              </w:rPr>
              <w:t>Little or no attempt has been made at the validation of data or error logging.</w:t>
            </w:r>
          </w:p>
          <w:p w14:paraId="00C83D7F" w14:textId="77777777" w:rsidR="002761F2" w:rsidRPr="002761F2" w:rsidRDefault="002761F2" w:rsidP="002761F2">
            <w:pPr>
              <w:rPr>
                <w:bCs/>
                <w:sz w:val="20"/>
                <w:szCs w:val="20"/>
              </w:rPr>
            </w:pPr>
            <w:r w:rsidRPr="002761F2">
              <w:rPr>
                <w:bCs/>
                <w:sz w:val="20"/>
                <w:szCs w:val="20"/>
              </w:rPr>
              <w:t>Little or no attempt has been made at the storage and retrieval of data.</w:t>
            </w:r>
          </w:p>
        </w:tc>
      </w:tr>
      <w:tr w:rsidR="002761F2" w:rsidRPr="002761F2" w14:paraId="7FDABDBE" w14:textId="77777777" w:rsidTr="002761F2">
        <w:tc>
          <w:tcPr>
            <w:tcW w:w="1531" w:type="dxa"/>
          </w:tcPr>
          <w:p w14:paraId="1DD9CD4D" w14:textId="77777777" w:rsidR="002761F2" w:rsidRPr="002761F2" w:rsidRDefault="002761F2" w:rsidP="002761F2">
            <w:pPr>
              <w:rPr>
                <w:b/>
                <w:bCs/>
                <w:sz w:val="20"/>
                <w:szCs w:val="20"/>
              </w:rPr>
            </w:pPr>
            <w:r w:rsidRPr="002761F2">
              <w:rPr>
                <w:b/>
                <w:bCs/>
                <w:sz w:val="20"/>
                <w:szCs w:val="20"/>
              </w:rPr>
              <w:lastRenderedPageBreak/>
              <w:t>Task 3</w:t>
            </w:r>
          </w:p>
          <w:p w14:paraId="47A5C433" w14:textId="77777777" w:rsidR="002761F2" w:rsidRPr="002761F2" w:rsidRDefault="002761F2" w:rsidP="002761F2">
            <w:pPr>
              <w:rPr>
                <w:b/>
                <w:bCs/>
                <w:sz w:val="20"/>
                <w:szCs w:val="20"/>
              </w:rPr>
            </w:pPr>
            <w:r w:rsidRPr="002761F2">
              <w:rPr>
                <w:b/>
                <w:bCs/>
                <w:sz w:val="20"/>
                <w:szCs w:val="20"/>
              </w:rPr>
              <w:t>Supporting Artefacts</w:t>
            </w:r>
          </w:p>
          <w:p w14:paraId="3D64A3B8" w14:textId="77777777" w:rsidR="002761F2" w:rsidRPr="002761F2" w:rsidRDefault="002761F2" w:rsidP="002761F2">
            <w:pPr>
              <w:rPr>
                <w:b/>
                <w:bCs/>
                <w:sz w:val="20"/>
                <w:szCs w:val="20"/>
              </w:rPr>
            </w:pPr>
            <w:r w:rsidRPr="002761F2">
              <w:rPr>
                <w:b/>
                <w:bCs/>
                <w:sz w:val="20"/>
                <w:szCs w:val="20"/>
              </w:rPr>
              <w:t>[20 Marks]</w:t>
            </w:r>
          </w:p>
          <w:p w14:paraId="58E99B11" w14:textId="77777777" w:rsidR="002761F2" w:rsidRPr="002761F2" w:rsidRDefault="002761F2" w:rsidP="002761F2">
            <w:pPr>
              <w:rPr>
                <w:b/>
                <w:bCs/>
                <w:sz w:val="20"/>
                <w:szCs w:val="20"/>
              </w:rPr>
            </w:pPr>
          </w:p>
          <w:p w14:paraId="14EEB11F" w14:textId="77777777" w:rsidR="002761F2" w:rsidRPr="002761F2" w:rsidRDefault="002761F2" w:rsidP="002761F2">
            <w:pPr>
              <w:rPr>
                <w:b/>
                <w:bCs/>
                <w:i/>
                <w:sz w:val="20"/>
                <w:szCs w:val="20"/>
              </w:rPr>
            </w:pPr>
            <w:r w:rsidRPr="002761F2">
              <w:rPr>
                <w:b/>
                <w:bCs/>
                <w:i/>
                <w:sz w:val="20"/>
                <w:szCs w:val="20"/>
              </w:rPr>
              <w:lastRenderedPageBreak/>
              <w:t>Needs to be updated to include specific artefacts</w:t>
            </w:r>
          </w:p>
        </w:tc>
        <w:tc>
          <w:tcPr>
            <w:tcW w:w="2268" w:type="dxa"/>
          </w:tcPr>
          <w:p w14:paraId="240DB2DA" w14:textId="77777777" w:rsidR="002761F2" w:rsidRPr="002761F2" w:rsidRDefault="002761F2" w:rsidP="002761F2">
            <w:pPr>
              <w:rPr>
                <w:b/>
                <w:sz w:val="20"/>
                <w:szCs w:val="20"/>
              </w:rPr>
            </w:pPr>
            <w:r w:rsidRPr="002761F2">
              <w:rPr>
                <w:b/>
                <w:sz w:val="20"/>
                <w:szCs w:val="20"/>
              </w:rPr>
              <w:lastRenderedPageBreak/>
              <w:t>Outstanding</w:t>
            </w:r>
          </w:p>
          <w:p w14:paraId="3C931EB3" w14:textId="77777777" w:rsidR="002761F2" w:rsidRPr="002761F2" w:rsidRDefault="002761F2" w:rsidP="002761F2">
            <w:pPr>
              <w:rPr>
                <w:b/>
                <w:sz w:val="20"/>
                <w:szCs w:val="20"/>
              </w:rPr>
            </w:pPr>
            <w:r w:rsidRPr="002761F2">
              <w:rPr>
                <w:b/>
                <w:sz w:val="20"/>
                <w:szCs w:val="20"/>
              </w:rPr>
              <w:t>[16 to 20 Marks]</w:t>
            </w:r>
          </w:p>
          <w:p w14:paraId="730D9A22" w14:textId="77777777" w:rsidR="002761F2" w:rsidRPr="002761F2" w:rsidRDefault="002761F2" w:rsidP="002761F2">
            <w:pPr>
              <w:rPr>
                <w:bCs/>
                <w:sz w:val="20"/>
                <w:szCs w:val="20"/>
              </w:rPr>
            </w:pPr>
            <w:r w:rsidRPr="002761F2">
              <w:rPr>
                <w:sz w:val="20"/>
                <w:szCs w:val="20"/>
              </w:rPr>
              <w:t>An outstanding set of supporting artefacts that exceeds all requirements.</w:t>
            </w:r>
          </w:p>
        </w:tc>
        <w:tc>
          <w:tcPr>
            <w:tcW w:w="2268" w:type="dxa"/>
          </w:tcPr>
          <w:p w14:paraId="6BDEF3C6" w14:textId="77777777" w:rsidR="002761F2" w:rsidRPr="002761F2" w:rsidRDefault="002761F2" w:rsidP="002761F2">
            <w:pPr>
              <w:rPr>
                <w:b/>
                <w:sz w:val="20"/>
                <w:szCs w:val="20"/>
              </w:rPr>
            </w:pPr>
            <w:r w:rsidRPr="002761F2">
              <w:rPr>
                <w:b/>
                <w:sz w:val="20"/>
                <w:szCs w:val="20"/>
              </w:rPr>
              <w:t>Excellent</w:t>
            </w:r>
          </w:p>
          <w:p w14:paraId="633AE2A5" w14:textId="77777777" w:rsidR="002761F2" w:rsidRPr="002761F2" w:rsidRDefault="002761F2" w:rsidP="002761F2">
            <w:pPr>
              <w:rPr>
                <w:b/>
                <w:sz w:val="20"/>
                <w:szCs w:val="20"/>
              </w:rPr>
            </w:pPr>
            <w:r w:rsidRPr="002761F2">
              <w:rPr>
                <w:b/>
                <w:sz w:val="20"/>
                <w:szCs w:val="20"/>
              </w:rPr>
              <w:t>[14 to 15 Marks]</w:t>
            </w:r>
          </w:p>
          <w:p w14:paraId="6515CD8C" w14:textId="77777777" w:rsidR="002761F2" w:rsidRPr="002761F2" w:rsidRDefault="002761F2" w:rsidP="002761F2">
            <w:pPr>
              <w:rPr>
                <w:bCs/>
                <w:sz w:val="20"/>
                <w:szCs w:val="20"/>
              </w:rPr>
            </w:pPr>
            <w:r w:rsidRPr="002761F2">
              <w:rPr>
                <w:sz w:val="20"/>
                <w:szCs w:val="20"/>
              </w:rPr>
              <w:t>An excellent set of supporting artefacts that meets all requirements.</w:t>
            </w:r>
          </w:p>
        </w:tc>
        <w:tc>
          <w:tcPr>
            <w:tcW w:w="2268" w:type="dxa"/>
          </w:tcPr>
          <w:p w14:paraId="107B6C7F" w14:textId="77777777" w:rsidR="002761F2" w:rsidRPr="002761F2" w:rsidRDefault="002761F2" w:rsidP="002761F2">
            <w:pPr>
              <w:rPr>
                <w:b/>
                <w:sz w:val="20"/>
                <w:szCs w:val="20"/>
              </w:rPr>
            </w:pPr>
            <w:r w:rsidRPr="002761F2">
              <w:rPr>
                <w:b/>
                <w:sz w:val="20"/>
                <w:szCs w:val="20"/>
              </w:rPr>
              <w:t>Very Good</w:t>
            </w:r>
          </w:p>
          <w:p w14:paraId="69FE088B" w14:textId="77777777" w:rsidR="002761F2" w:rsidRPr="002761F2" w:rsidRDefault="002761F2" w:rsidP="002761F2">
            <w:pPr>
              <w:rPr>
                <w:b/>
                <w:sz w:val="20"/>
                <w:szCs w:val="20"/>
              </w:rPr>
            </w:pPr>
            <w:r w:rsidRPr="002761F2">
              <w:rPr>
                <w:b/>
                <w:sz w:val="20"/>
                <w:szCs w:val="20"/>
              </w:rPr>
              <w:t>[12 to 13 Marks]</w:t>
            </w:r>
          </w:p>
          <w:p w14:paraId="519AB67B" w14:textId="77777777" w:rsidR="002761F2" w:rsidRPr="002761F2" w:rsidRDefault="002761F2" w:rsidP="002761F2">
            <w:pPr>
              <w:rPr>
                <w:bCs/>
                <w:sz w:val="20"/>
                <w:szCs w:val="20"/>
              </w:rPr>
            </w:pPr>
            <w:r w:rsidRPr="002761F2">
              <w:rPr>
                <w:sz w:val="20"/>
                <w:szCs w:val="20"/>
              </w:rPr>
              <w:t>A very good set of supporting artefacts that meets most requirements.</w:t>
            </w:r>
          </w:p>
        </w:tc>
        <w:tc>
          <w:tcPr>
            <w:tcW w:w="2268" w:type="dxa"/>
          </w:tcPr>
          <w:p w14:paraId="37575B6F" w14:textId="77777777" w:rsidR="002761F2" w:rsidRPr="002761F2" w:rsidRDefault="002761F2" w:rsidP="002761F2">
            <w:pPr>
              <w:rPr>
                <w:b/>
                <w:sz w:val="20"/>
                <w:szCs w:val="20"/>
              </w:rPr>
            </w:pPr>
            <w:r w:rsidRPr="002761F2">
              <w:rPr>
                <w:b/>
                <w:sz w:val="20"/>
                <w:szCs w:val="20"/>
              </w:rPr>
              <w:t>Good</w:t>
            </w:r>
          </w:p>
          <w:p w14:paraId="2D5B877E" w14:textId="77777777" w:rsidR="002761F2" w:rsidRPr="002761F2" w:rsidRDefault="002761F2" w:rsidP="002761F2">
            <w:pPr>
              <w:rPr>
                <w:b/>
                <w:sz w:val="20"/>
                <w:szCs w:val="20"/>
              </w:rPr>
            </w:pPr>
            <w:r w:rsidRPr="002761F2">
              <w:rPr>
                <w:b/>
                <w:sz w:val="20"/>
                <w:szCs w:val="20"/>
              </w:rPr>
              <w:t>[10 to 11 Marks]</w:t>
            </w:r>
          </w:p>
          <w:p w14:paraId="2B69C245" w14:textId="77777777" w:rsidR="002761F2" w:rsidRPr="002761F2" w:rsidRDefault="002761F2" w:rsidP="002761F2">
            <w:pPr>
              <w:rPr>
                <w:bCs/>
                <w:sz w:val="20"/>
                <w:szCs w:val="20"/>
              </w:rPr>
            </w:pPr>
            <w:r w:rsidRPr="002761F2">
              <w:rPr>
                <w:sz w:val="20"/>
                <w:szCs w:val="20"/>
              </w:rPr>
              <w:t>A good set of supporting artefacts that meets key requirements.</w:t>
            </w:r>
          </w:p>
        </w:tc>
        <w:tc>
          <w:tcPr>
            <w:tcW w:w="2268" w:type="dxa"/>
          </w:tcPr>
          <w:p w14:paraId="134E8E36" w14:textId="77777777" w:rsidR="002761F2" w:rsidRPr="002761F2" w:rsidRDefault="002761F2" w:rsidP="002761F2">
            <w:pPr>
              <w:rPr>
                <w:b/>
                <w:sz w:val="20"/>
                <w:szCs w:val="20"/>
              </w:rPr>
            </w:pPr>
            <w:r w:rsidRPr="002761F2">
              <w:rPr>
                <w:b/>
                <w:sz w:val="20"/>
                <w:szCs w:val="20"/>
              </w:rPr>
              <w:t>Basic</w:t>
            </w:r>
          </w:p>
          <w:p w14:paraId="47B2697C" w14:textId="77777777" w:rsidR="002761F2" w:rsidRPr="002761F2" w:rsidRDefault="002761F2" w:rsidP="002761F2">
            <w:pPr>
              <w:rPr>
                <w:b/>
                <w:sz w:val="20"/>
                <w:szCs w:val="20"/>
              </w:rPr>
            </w:pPr>
            <w:r w:rsidRPr="002761F2">
              <w:rPr>
                <w:b/>
                <w:sz w:val="20"/>
                <w:szCs w:val="20"/>
              </w:rPr>
              <w:t>[8 to 9 Marks]</w:t>
            </w:r>
          </w:p>
          <w:p w14:paraId="228598E9" w14:textId="77777777" w:rsidR="002761F2" w:rsidRPr="002761F2" w:rsidRDefault="002761F2" w:rsidP="002761F2">
            <w:pPr>
              <w:rPr>
                <w:bCs/>
                <w:sz w:val="20"/>
                <w:szCs w:val="20"/>
              </w:rPr>
            </w:pPr>
            <w:r w:rsidRPr="002761F2">
              <w:rPr>
                <w:sz w:val="20"/>
                <w:szCs w:val="20"/>
              </w:rPr>
              <w:t xml:space="preserve">A basic set of supporting artefacts that meets some requirements. </w:t>
            </w:r>
          </w:p>
        </w:tc>
        <w:tc>
          <w:tcPr>
            <w:tcW w:w="2268" w:type="dxa"/>
          </w:tcPr>
          <w:p w14:paraId="7A47D478" w14:textId="77777777" w:rsidR="002761F2" w:rsidRPr="002761F2" w:rsidRDefault="002761F2" w:rsidP="002761F2">
            <w:pPr>
              <w:rPr>
                <w:b/>
                <w:sz w:val="20"/>
                <w:szCs w:val="20"/>
              </w:rPr>
            </w:pPr>
            <w:r w:rsidRPr="002761F2">
              <w:rPr>
                <w:b/>
                <w:sz w:val="20"/>
                <w:szCs w:val="20"/>
              </w:rPr>
              <w:t>Poor</w:t>
            </w:r>
          </w:p>
          <w:p w14:paraId="30AEF7C8" w14:textId="77777777" w:rsidR="002761F2" w:rsidRPr="002761F2" w:rsidRDefault="002761F2" w:rsidP="002761F2">
            <w:pPr>
              <w:rPr>
                <w:b/>
                <w:sz w:val="20"/>
                <w:szCs w:val="20"/>
              </w:rPr>
            </w:pPr>
            <w:r w:rsidRPr="002761F2">
              <w:rPr>
                <w:b/>
                <w:sz w:val="20"/>
                <w:szCs w:val="20"/>
              </w:rPr>
              <w:t>[0 to 7 Marks]</w:t>
            </w:r>
          </w:p>
          <w:p w14:paraId="4364749F" w14:textId="77777777" w:rsidR="002761F2" w:rsidRPr="002761F2" w:rsidRDefault="002761F2" w:rsidP="002761F2">
            <w:pPr>
              <w:rPr>
                <w:sz w:val="20"/>
                <w:szCs w:val="20"/>
              </w:rPr>
            </w:pPr>
            <w:r w:rsidRPr="002761F2">
              <w:rPr>
                <w:sz w:val="20"/>
                <w:szCs w:val="20"/>
              </w:rPr>
              <w:t>A poor set of supporting artefacts that meets few or no requirements.</w:t>
            </w:r>
          </w:p>
        </w:tc>
      </w:tr>
      <w:tr w:rsidR="002761F2" w:rsidRPr="002761F2" w14:paraId="6E6B5456" w14:textId="77777777" w:rsidTr="002761F2">
        <w:tc>
          <w:tcPr>
            <w:tcW w:w="1531" w:type="dxa"/>
          </w:tcPr>
          <w:p w14:paraId="05AE14E4" w14:textId="77777777" w:rsidR="002761F2" w:rsidRPr="002761F2" w:rsidRDefault="002761F2" w:rsidP="002761F2">
            <w:pPr>
              <w:rPr>
                <w:b/>
                <w:bCs/>
                <w:sz w:val="20"/>
                <w:szCs w:val="20"/>
              </w:rPr>
            </w:pPr>
            <w:r w:rsidRPr="002761F2">
              <w:rPr>
                <w:b/>
                <w:bCs/>
                <w:sz w:val="20"/>
                <w:szCs w:val="20"/>
              </w:rPr>
              <w:t>Academic Conventions</w:t>
            </w:r>
          </w:p>
          <w:p w14:paraId="026433D7" w14:textId="77777777" w:rsidR="002761F2" w:rsidRPr="002761F2" w:rsidRDefault="002761F2" w:rsidP="002761F2">
            <w:pPr>
              <w:rPr>
                <w:b/>
                <w:bCs/>
                <w:sz w:val="20"/>
                <w:szCs w:val="20"/>
              </w:rPr>
            </w:pPr>
            <w:r w:rsidRPr="002761F2">
              <w:rPr>
                <w:b/>
                <w:bCs/>
                <w:sz w:val="20"/>
                <w:szCs w:val="20"/>
              </w:rPr>
              <w:t>[10 marks]</w:t>
            </w:r>
          </w:p>
        </w:tc>
        <w:tc>
          <w:tcPr>
            <w:tcW w:w="2268" w:type="dxa"/>
          </w:tcPr>
          <w:p w14:paraId="59257DBF" w14:textId="77777777" w:rsidR="002761F2" w:rsidRPr="002761F2" w:rsidRDefault="002761F2" w:rsidP="002761F2">
            <w:pPr>
              <w:rPr>
                <w:b/>
                <w:sz w:val="20"/>
                <w:szCs w:val="20"/>
              </w:rPr>
            </w:pPr>
            <w:r w:rsidRPr="002761F2">
              <w:rPr>
                <w:b/>
                <w:sz w:val="20"/>
                <w:szCs w:val="20"/>
              </w:rPr>
              <w:t>Outstanding</w:t>
            </w:r>
          </w:p>
          <w:p w14:paraId="0E55DC89" w14:textId="77777777" w:rsidR="002761F2" w:rsidRPr="002761F2" w:rsidRDefault="002761F2" w:rsidP="002761F2">
            <w:pPr>
              <w:rPr>
                <w:b/>
                <w:sz w:val="20"/>
                <w:szCs w:val="20"/>
              </w:rPr>
            </w:pPr>
            <w:r w:rsidRPr="002761F2">
              <w:rPr>
                <w:b/>
                <w:sz w:val="20"/>
                <w:szCs w:val="20"/>
              </w:rPr>
              <w:t>[8 to 10 Marks]</w:t>
            </w:r>
          </w:p>
          <w:p w14:paraId="0EFA3D94" w14:textId="77777777" w:rsidR="002761F2" w:rsidRPr="002761F2" w:rsidRDefault="002761F2" w:rsidP="002761F2">
            <w:pPr>
              <w:rPr>
                <w:sz w:val="20"/>
                <w:szCs w:val="20"/>
              </w:rPr>
            </w:pPr>
            <w:r w:rsidRPr="002761F2">
              <w:rPr>
                <w:sz w:val="20"/>
                <w:szCs w:val="20"/>
              </w:rPr>
              <w:t>An outstanding presentation of application code, artefacts, output, documentation and report that exceeds requirements.</w:t>
            </w:r>
          </w:p>
          <w:p w14:paraId="31190705" w14:textId="77777777" w:rsidR="002761F2" w:rsidRPr="002761F2" w:rsidRDefault="002761F2" w:rsidP="002761F2">
            <w:pPr>
              <w:rPr>
                <w:sz w:val="20"/>
                <w:szCs w:val="20"/>
              </w:rPr>
            </w:pPr>
            <w:r w:rsidRPr="002761F2">
              <w:rPr>
                <w:sz w:val="20"/>
                <w:szCs w:val="20"/>
              </w:rPr>
              <w:t>An extensive range of relevant literature and online resources are used to inform work.</w:t>
            </w:r>
          </w:p>
          <w:p w14:paraId="282F23C2" w14:textId="77777777" w:rsidR="002761F2" w:rsidRPr="002761F2" w:rsidRDefault="002761F2" w:rsidP="002761F2">
            <w:pPr>
              <w:rPr>
                <w:b/>
                <w:sz w:val="20"/>
                <w:szCs w:val="20"/>
              </w:rPr>
            </w:pPr>
            <w:r w:rsidRPr="002761F2">
              <w:rPr>
                <w:sz w:val="20"/>
                <w:szCs w:val="20"/>
              </w:rPr>
              <w:t>Faultless accurate and assured use of academic conventions.</w:t>
            </w:r>
          </w:p>
        </w:tc>
        <w:tc>
          <w:tcPr>
            <w:tcW w:w="2268" w:type="dxa"/>
          </w:tcPr>
          <w:p w14:paraId="337B9442" w14:textId="77777777" w:rsidR="002761F2" w:rsidRPr="002761F2" w:rsidRDefault="002761F2" w:rsidP="002761F2">
            <w:pPr>
              <w:rPr>
                <w:b/>
                <w:sz w:val="20"/>
                <w:szCs w:val="20"/>
              </w:rPr>
            </w:pPr>
            <w:r w:rsidRPr="002761F2">
              <w:rPr>
                <w:b/>
                <w:sz w:val="20"/>
                <w:szCs w:val="20"/>
              </w:rPr>
              <w:t>Excellent</w:t>
            </w:r>
          </w:p>
          <w:p w14:paraId="26F36618" w14:textId="77777777" w:rsidR="002761F2" w:rsidRPr="002761F2" w:rsidRDefault="002761F2" w:rsidP="002761F2">
            <w:pPr>
              <w:rPr>
                <w:b/>
                <w:sz w:val="20"/>
                <w:szCs w:val="20"/>
              </w:rPr>
            </w:pPr>
            <w:r w:rsidRPr="002761F2">
              <w:rPr>
                <w:b/>
                <w:sz w:val="20"/>
                <w:szCs w:val="20"/>
              </w:rPr>
              <w:t>[7 Marks]</w:t>
            </w:r>
          </w:p>
          <w:p w14:paraId="62A07072" w14:textId="77777777" w:rsidR="002761F2" w:rsidRPr="002761F2" w:rsidRDefault="002761F2" w:rsidP="002761F2">
            <w:pPr>
              <w:rPr>
                <w:sz w:val="20"/>
                <w:szCs w:val="20"/>
              </w:rPr>
            </w:pPr>
            <w:r w:rsidRPr="002761F2">
              <w:rPr>
                <w:sz w:val="20"/>
                <w:szCs w:val="20"/>
              </w:rPr>
              <w:t>An excellent presentation of application code, artefacts, output, documentation and report that meets all requirements</w:t>
            </w:r>
          </w:p>
          <w:p w14:paraId="4006BB6D" w14:textId="77777777" w:rsidR="002761F2" w:rsidRPr="002761F2" w:rsidRDefault="002761F2" w:rsidP="002761F2">
            <w:pPr>
              <w:rPr>
                <w:sz w:val="20"/>
                <w:szCs w:val="20"/>
              </w:rPr>
            </w:pPr>
            <w:r w:rsidRPr="002761F2">
              <w:rPr>
                <w:sz w:val="20"/>
                <w:szCs w:val="20"/>
              </w:rPr>
              <w:t>A wide range of relevant literature and online resources are used to inform work.</w:t>
            </w:r>
          </w:p>
          <w:p w14:paraId="5D5121A8" w14:textId="77777777" w:rsidR="002761F2" w:rsidRPr="002761F2" w:rsidRDefault="002761F2" w:rsidP="002761F2">
            <w:pPr>
              <w:rPr>
                <w:b/>
                <w:sz w:val="20"/>
                <w:szCs w:val="20"/>
              </w:rPr>
            </w:pPr>
            <w:r w:rsidRPr="002761F2">
              <w:rPr>
                <w:sz w:val="20"/>
                <w:szCs w:val="20"/>
              </w:rPr>
              <w:t>Consistently accurate and assured use of academic conventions.</w:t>
            </w:r>
          </w:p>
        </w:tc>
        <w:tc>
          <w:tcPr>
            <w:tcW w:w="2268" w:type="dxa"/>
          </w:tcPr>
          <w:p w14:paraId="0C851ACD" w14:textId="77777777" w:rsidR="002761F2" w:rsidRPr="002761F2" w:rsidRDefault="002761F2" w:rsidP="002761F2">
            <w:pPr>
              <w:rPr>
                <w:b/>
                <w:sz w:val="20"/>
                <w:szCs w:val="20"/>
              </w:rPr>
            </w:pPr>
            <w:r w:rsidRPr="002761F2">
              <w:rPr>
                <w:b/>
                <w:sz w:val="20"/>
                <w:szCs w:val="20"/>
              </w:rPr>
              <w:t>Very Good</w:t>
            </w:r>
          </w:p>
          <w:p w14:paraId="6961EC1C" w14:textId="77777777" w:rsidR="002761F2" w:rsidRPr="002761F2" w:rsidRDefault="002761F2" w:rsidP="002761F2">
            <w:pPr>
              <w:rPr>
                <w:b/>
                <w:sz w:val="20"/>
                <w:szCs w:val="20"/>
              </w:rPr>
            </w:pPr>
            <w:r w:rsidRPr="002761F2">
              <w:rPr>
                <w:b/>
                <w:sz w:val="20"/>
                <w:szCs w:val="20"/>
              </w:rPr>
              <w:t>[6 Marks]</w:t>
            </w:r>
          </w:p>
          <w:p w14:paraId="6CABCC81" w14:textId="77777777" w:rsidR="002761F2" w:rsidRPr="002761F2" w:rsidRDefault="002761F2" w:rsidP="002761F2">
            <w:pPr>
              <w:rPr>
                <w:sz w:val="20"/>
                <w:szCs w:val="20"/>
              </w:rPr>
            </w:pPr>
            <w:r w:rsidRPr="002761F2">
              <w:rPr>
                <w:sz w:val="20"/>
                <w:szCs w:val="20"/>
              </w:rPr>
              <w:t>A very good presentation of application code, artefacts, output, documentation and report that meets most requirements</w:t>
            </w:r>
          </w:p>
          <w:p w14:paraId="15D16501" w14:textId="77777777" w:rsidR="002761F2" w:rsidRPr="002761F2" w:rsidRDefault="002761F2" w:rsidP="002761F2">
            <w:pPr>
              <w:rPr>
                <w:sz w:val="20"/>
                <w:szCs w:val="20"/>
              </w:rPr>
            </w:pPr>
            <w:r w:rsidRPr="002761F2">
              <w:rPr>
                <w:sz w:val="20"/>
                <w:szCs w:val="20"/>
              </w:rPr>
              <w:t>A broad range of relevant literature and online resources are used to inform work.</w:t>
            </w:r>
          </w:p>
          <w:p w14:paraId="1D1C9FD2" w14:textId="77777777" w:rsidR="002761F2" w:rsidRPr="002761F2" w:rsidRDefault="002761F2" w:rsidP="002761F2">
            <w:pPr>
              <w:rPr>
                <w:b/>
                <w:sz w:val="20"/>
                <w:szCs w:val="20"/>
              </w:rPr>
            </w:pPr>
            <w:r w:rsidRPr="002761F2">
              <w:rPr>
                <w:sz w:val="20"/>
                <w:szCs w:val="20"/>
              </w:rPr>
              <w:t>Mostly accurate and assured use of academic conventions but with some minor errors.</w:t>
            </w:r>
          </w:p>
        </w:tc>
        <w:tc>
          <w:tcPr>
            <w:tcW w:w="2268" w:type="dxa"/>
          </w:tcPr>
          <w:p w14:paraId="6E2C0790" w14:textId="77777777" w:rsidR="002761F2" w:rsidRPr="002761F2" w:rsidRDefault="002761F2" w:rsidP="002761F2">
            <w:pPr>
              <w:rPr>
                <w:b/>
                <w:sz w:val="20"/>
                <w:szCs w:val="20"/>
              </w:rPr>
            </w:pPr>
            <w:r w:rsidRPr="002761F2">
              <w:rPr>
                <w:b/>
                <w:sz w:val="20"/>
                <w:szCs w:val="20"/>
              </w:rPr>
              <w:t>Good</w:t>
            </w:r>
          </w:p>
          <w:p w14:paraId="2A2B1C12" w14:textId="77777777" w:rsidR="002761F2" w:rsidRPr="002761F2" w:rsidRDefault="002761F2" w:rsidP="002761F2">
            <w:pPr>
              <w:rPr>
                <w:b/>
                <w:sz w:val="20"/>
                <w:szCs w:val="20"/>
              </w:rPr>
            </w:pPr>
            <w:r w:rsidRPr="002761F2">
              <w:rPr>
                <w:b/>
                <w:sz w:val="20"/>
                <w:szCs w:val="20"/>
              </w:rPr>
              <w:t>[5 Marks]</w:t>
            </w:r>
          </w:p>
          <w:p w14:paraId="52E0A2A6" w14:textId="77777777" w:rsidR="002761F2" w:rsidRPr="002761F2" w:rsidRDefault="002761F2" w:rsidP="002761F2">
            <w:pPr>
              <w:rPr>
                <w:sz w:val="20"/>
                <w:szCs w:val="20"/>
              </w:rPr>
            </w:pPr>
            <w:r w:rsidRPr="002761F2">
              <w:rPr>
                <w:sz w:val="20"/>
                <w:szCs w:val="20"/>
              </w:rPr>
              <w:t>A good presentation of application code, artefacts, output, documentation and report that meets key requirements.</w:t>
            </w:r>
          </w:p>
          <w:p w14:paraId="0ECC986B" w14:textId="77777777" w:rsidR="002761F2" w:rsidRPr="002761F2" w:rsidRDefault="002761F2" w:rsidP="002761F2">
            <w:pPr>
              <w:rPr>
                <w:sz w:val="20"/>
                <w:szCs w:val="20"/>
              </w:rPr>
            </w:pPr>
            <w:r w:rsidRPr="002761F2">
              <w:rPr>
                <w:sz w:val="20"/>
                <w:szCs w:val="20"/>
              </w:rPr>
              <w:t>A general range of relevant literature and online resources are used to inform work.</w:t>
            </w:r>
          </w:p>
          <w:p w14:paraId="59FFF9BE" w14:textId="77777777" w:rsidR="002761F2" w:rsidRPr="002761F2" w:rsidRDefault="002761F2" w:rsidP="002761F2">
            <w:pPr>
              <w:rPr>
                <w:b/>
                <w:sz w:val="20"/>
                <w:szCs w:val="20"/>
              </w:rPr>
            </w:pPr>
            <w:r w:rsidRPr="002761F2">
              <w:rPr>
                <w:sz w:val="20"/>
                <w:szCs w:val="20"/>
              </w:rPr>
              <w:t>Generally accurate and assured use of academic conventions but with some key errors.</w:t>
            </w:r>
          </w:p>
        </w:tc>
        <w:tc>
          <w:tcPr>
            <w:tcW w:w="2268" w:type="dxa"/>
          </w:tcPr>
          <w:p w14:paraId="4C1CC2B1" w14:textId="77777777" w:rsidR="002761F2" w:rsidRPr="002761F2" w:rsidRDefault="002761F2" w:rsidP="002761F2">
            <w:pPr>
              <w:rPr>
                <w:b/>
                <w:sz w:val="20"/>
                <w:szCs w:val="20"/>
              </w:rPr>
            </w:pPr>
            <w:r w:rsidRPr="002761F2">
              <w:rPr>
                <w:b/>
                <w:sz w:val="20"/>
                <w:szCs w:val="20"/>
              </w:rPr>
              <w:t>Basic</w:t>
            </w:r>
          </w:p>
          <w:p w14:paraId="0665E3E2" w14:textId="77777777" w:rsidR="002761F2" w:rsidRPr="002761F2" w:rsidRDefault="002761F2" w:rsidP="002761F2">
            <w:pPr>
              <w:rPr>
                <w:b/>
                <w:sz w:val="20"/>
                <w:szCs w:val="20"/>
              </w:rPr>
            </w:pPr>
            <w:r w:rsidRPr="002761F2">
              <w:rPr>
                <w:b/>
                <w:sz w:val="20"/>
                <w:szCs w:val="20"/>
              </w:rPr>
              <w:t>[4 Marks]</w:t>
            </w:r>
          </w:p>
          <w:p w14:paraId="0DE417F1" w14:textId="77777777" w:rsidR="002761F2" w:rsidRPr="002761F2" w:rsidRDefault="002761F2" w:rsidP="002761F2">
            <w:pPr>
              <w:rPr>
                <w:sz w:val="20"/>
                <w:szCs w:val="20"/>
              </w:rPr>
            </w:pPr>
            <w:r w:rsidRPr="002761F2">
              <w:rPr>
                <w:sz w:val="20"/>
                <w:szCs w:val="20"/>
              </w:rPr>
              <w:t>A basic presentation of application code, artefacts, output, documentation and report that meets some requirements.</w:t>
            </w:r>
          </w:p>
          <w:p w14:paraId="02772CEE" w14:textId="77777777" w:rsidR="002761F2" w:rsidRPr="002761F2" w:rsidRDefault="002761F2" w:rsidP="002761F2">
            <w:pPr>
              <w:rPr>
                <w:sz w:val="20"/>
                <w:szCs w:val="20"/>
              </w:rPr>
            </w:pPr>
            <w:r w:rsidRPr="002761F2">
              <w:rPr>
                <w:sz w:val="20"/>
                <w:szCs w:val="20"/>
              </w:rPr>
              <w:t>A limited range of relevant literature and online resources are used to inform work.</w:t>
            </w:r>
          </w:p>
          <w:p w14:paraId="310358AA" w14:textId="77777777" w:rsidR="002761F2" w:rsidRPr="002761F2" w:rsidRDefault="002761F2" w:rsidP="002761F2">
            <w:pPr>
              <w:rPr>
                <w:sz w:val="20"/>
                <w:szCs w:val="20"/>
              </w:rPr>
            </w:pPr>
            <w:r w:rsidRPr="002761F2">
              <w:rPr>
                <w:sz w:val="20"/>
                <w:szCs w:val="20"/>
              </w:rPr>
              <w:t>Some accurate and assured use of academic conventions but with many errors.</w:t>
            </w:r>
          </w:p>
        </w:tc>
        <w:tc>
          <w:tcPr>
            <w:tcW w:w="2268" w:type="dxa"/>
          </w:tcPr>
          <w:p w14:paraId="686D400F" w14:textId="77777777" w:rsidR="002761F2" w:rsidRPr="002761F2" w:rsidRDefault="002761F2" w:rsidP="002761F2">
            <w:pPr>
              <w:rPr>
                <w:b/>
                <w:sz w:val="20"/>
                <w:szCs w:val="20"/>
              </w:rPr>
            </w:pPr>
            <w:r w:rsidRPr="002761F2">
              <w:rPr>
                <w:b/>
                <w:sz w:val="20"/>
                <w:szCs w:val="20"/>
              </w:rPr>
              <w:t>Poor</w:t>
            </w:r>
          </w:p>
          <w:p w14:paraId="423F692C" w14:textId="77777777" w:rsidR="002761F2" w:rsidRPr="002761F2" w:rsidRDefault="002761F2" w:rsidP="002761F2">
            <w:pPr>
              <w:rPr>
                <w:b/>
                <w:sz w:val="20"/>
                <w:szCs w:val="20"/>
              </w:rPr>
            </w:pPr>
            <w:r w:rsidRPr="002761F2">
              <w:rPr>
                <w:b/>
                <w:sz w:val="20"/>
                <w:szCs w:val="20"/>
              </w:rPr>
              <w:t>[0 to 3 Marks]</w:t>
            </w:r>
          </w:p>
          <w:p w14:paraId="15B2A224" w14:textId="77777777" w:rsidR="002761F2" w:rsidRPr="002761F2" w:rsidRDefault="002761F2" w:rsidP="002761F2">
            <w:pPr>
              <w:rPr>
                <w:sz w:val="20"/>
                <w:szCs w:val="20"/>
              </w:rPr>
            </w:pPr>
            <w:r w:rsidRPr="002761F2">
              <w:rPr>
                <w:sz w:val="20"/>
                <w:szCs w:val="20"/>
              </w:rPr>
              <w:t>Poor presentation of application code, artefacts, output, documentation and report that meets a few or none of the specified requirements.</w:t>
            </w:r>
          </w:p>
          <w:p w14:paraId="0102FACD" w14:textId="77777777" w:rsidR="002761F2" w:rsidRPr="002761F2" w:rsidRDefault="002761F2" w:rsidP="002761F2">
            <w:pPr>
              <w:rPr>
                <w:sz w:val="20"/>
                <w:szCs w:val="20"/>
              </w:rPr>
            </w:pPr>
            <w:r w:rsidRPr="002761F2">
              <w:rPr>
                <w:sz w:val="20"/>
                <w:szCs w:val="20"/>
              </w:rPr>
              <w:t>Little or no use of relevant literature and online resources are used to inform work.</w:t>
            </w:r>
          </w:p>
          <w:p w14:paraId="6A5C3508" w14:textId="77777777" w:rsidR="002761F2" w:rsidRPr="002761F2" w:rsidRDefault="002761F2" w:rsidP="002761F2">
            <w:pPr>
              <w:rPr>
                <w:sz w:val="20"/>
                <w:szCs w:val="20"/>
              </w:rPr>
            </w:pPr>
            <w:r w:rsidRPr="002761F2">
              <w:rPr>
                <w:sz w:val="20"/>
                <w:szCs w:val="20"/>
              </w:rPr>
              <w:t>Little or no accurate and assured use of academic conventions with significant errors.</w:t>
            </w:r>
          </w:p>
        </w:tc>
      </w:tr>
    </w:tbl>
    <w:p w14:paraId="66E7CD81" w14:textId="77777777" w:rsidR="002761F2" w:rsidRPr="002761F2" w:rsidRDefault="002761F2" w:rsidP="002761F2"/>
    <w:p w14:paraId="1FC30205" w14:textId="4518C5FF" w:rsidR="002761F2" w:rsidRPr="002761F2" w:rsidRDefault="002761F2" w:rsidP="002761F2">
      <w:pPr>
        <w:pStyle w:val="Heading3"/>
      </w:pPr>
      <w:r w:rsidRPr="002761F2">
        <w:t>Component 2: Viva Rubric</w:t>
      </w:r>
    </w:p>
    <w:tbl>
      <w:tblPr>
        <w:tblStyle w:val="TableGrid0"/>
        <w:tblW w:w="5000" w:type="pct"/>
        <w:tblLook w:val="04A0" w:firstRow="1" w:lastRow="0" w:firstColumn="1" w:lastColumn="0" w:noHBand="0" w:noVBand="1"/>
      </w:tblPr>
      <w:tblGrid>
        <w:gridCol w:w="1391"/>
        <w:gridCol w:w="2062"/>
        <w:gridCol w:w="2062"/>
        <w:gridCol w:w="2034"/>
        <w:gridCol w:w="2034"/>
        <w:gridCol w:w="2149"/>
        <w:gridCol w:w="2261"/>
      </w:tblGrid>
      <w:tr w:rsidR="002761F2" w:rsidRPr="002761F2" w14:paraId="500AE541" w14:textId="77777777" w:rsidTr="002761F2">
        <w:tc>
          <w:tcPr>
            <w:tcW w:w="478" w:type="pct"/>
          </w:tcPr>
          <w:p w14:paraId="17313A42" w14:textId="77777777" w:rsidR="002761F2" w:rsidRPr="002761F2" w:rsidRDefault="002761F2" w:rsidP="002761F2">
            <w:pPr>
              <w:rPr>
                <w:b/>
                <w:sz w:val="20"/>
                <w:szCs w:val="20"/>
              </w:rPr>
            </w:pPr>
            <w:r w:rsidRPr="002761F2">
              <w:rPr>
                <w:b/>
                <w:sz w:val="20"/>
                <w:szCs w:val="20"/>
              </w:rPr>
              <w:lastRenderedPageBreak/>
              <w:t>Criteria</w:t>
            </w:r>
          </w:p>
        </w:tc>
        <w:tc>
          <w:tcPr>
            <w:tcW w:w="740" w:type="pct"/>
          </w:tcPr>
          <w:p w14:paraId="5694B18B" w14:textId="77777777" w:rsidR="002761F2" w:rsidRPr="002761F2" w:rsidRDefault="002761F2" w:rsidP="002761F2">
            <w:pPr>
              <w:rPr>
                <w:b/>
                <w:sz w:val="20"/>
                <w:szCs w:val="20"/>
              </w:rPr>
            </w:pPr>
            <w:r w:rsidRPr="002761F2">
              <w:rPr>
                <w:b/>
                <w:sz w:val="20"/>
                <w:szCs w:val="20"/>
              </w:rPr>
              <w:t>80 – 100 %</w:t>
            </w:r>
          </w:p>
        </w:tc>
        <w:tc>
          <w:tcPr>
            <w:tcW w:w="740" w:type="pct"/>
          </w:tcPr>
          <w:p w14:paraId="216C0AD9" w14:textId="77777777" w:rsidR="002761F2" w:rsidRPr="002761F2" w:rsidRDefault="002761F2" w:rsidP="002761F2">
            <w:pPr>
              <w:rPr>
                <w:b/>
                <w:sz w:val="20"/>
                <w:szCs w:val="20"/>
              </w:rPr>
            </w:pPr>
            <w:r w:rsidRPr="002761F2">
              <w:rPr>
                <w:b/>
                <w:sz w:val="20"/>
                <w:szCs w:val="20"/>
              </w:rPr>
              <w:t>70 - 79 %</w:t>
            </w:r>
          </w:p>
        </w:tc>
        <w:tc>
          <w:tcPr>
            <w:tcW w:w="730" w:type="pct"/>
          </w:tcPr>
          <w:p w14:paraId="48E8E925" w14:textId="77777777" w:rsidR="002761F2" w:rsidRPr="002761F2" w:rsidRDefault="002761F2" w:rsidP="002761F2">
            <w:pPr>
              <w:rPr>
                <w:b/>
                <w:sz w:val="20"/>
                <w:szCs w:val="20"/>
              </w:rPr>
            </w:pPr>
            <w:r w:rsidRPr="002761F2">
              <w:rPr>
                <w:b/>
                <w:sz w:val="20"/>
                <w:szCs w:val="20"/>
              </w:rPr>
              <w:t xml:space="preserve"> 60 – 69 %</w:t>
            </w:r>
          </w:p>
        </w:tc>
        <w:tc>
          <w:tcPr>
            <w:tcW w:w="730" w:type="pct"/>
          </w:tcPr>
          <w:p w14:paraId="2A4500C4" w14:textId="77777777" w:rsidR="002761F2" w:rsidRPr="002761F2" w:rsidRDefault="002761F2" w:rsidP="002761F2">
            <w:pPr>
              <w:rPr>
                <w:b/>
                <w:sz w:val="20"/>
                <w:szCs w:val="20"/>
              </w:rPr>
            </w:pPr>
            <w:r w:rsidRPr="002761F2">
              <w:rPr>
                <w:b/>
                <w:sz w:val="20"/>
                <w:szCs w:val="20"/>
              </w:rPr>
              <w:t>50 - 59 %</w:t>
            </w:r>
          </w:p>
        </w:tc>
        <w:tc>
          <w:tcPr>
            <w:tcW w:w="771" w:type="pct"/>
          </w:tcPr>
          <w:p w14:paraId="343B2E41" w14:textId="77777777" w:rsidR="002761F2" w:rsidRPr="002761F2" w:rsidRDefault="002761F2" w:rsidP="002761F2">
            <w:pPr>
              <w:rPr>
                <w:b/>
                <w:sz w:val="20"/>
                <w:szCs w:val="20"/>
              </w:rPr>
            </w:pPr>
            <w:r w:rsidRPr="002761F2">
              <w:rPr>
                <w:b/>
                <w:sz w:val="20"/>
                <w:szCs w:val="20"/>
              </w:rPr>
              <w:t>40 to 49 %</w:t>
            </w:r>
          </w:p>
        </w:tc>
        <w:tc>
          <w:tcPr>
            <w:tcW w:w="811" w:type="pct"/>
          </w:tcPr>
          <w:p w14:paraId="5D6A3F4A" w14:textId="77777777" w:rsidR="002761F2" w:rsidRPr="002761F2" w:rsidRDefault="002761F2" w:rsidP="002761F2">
            <w:pPr>
              <w:rPr>
                <w:b/>
                <w:sz w:val="20"/>
                <w:szCs w:val="20"/>
              </w:rPr>
            </w:pPr>
            <w:r w:rsidRPr="002761F2">
              <w:rPr>
                <w:b/>
                <w:sz w:val="20"/>
                <w:szCs w:val="20"/>
              </w:rPr>
              <w:t xml:space="preserve"> 0 to 39 %</w:t>
            </w:r>
          </w:p>
        </w:tc>
      </w:tr>
      <w:tr w:rsidR="002761F2" w:rsidRPr="002761F2" w14:paraId="4520685B" w14:textId="77777777" w:rsidTr="002761F2">
        <w:trPr>
          <w:trHeight w:val="957"/>
        </w:trPr>
        <w:tc>
          <w:tcPr>
            <w:tcW w:w="478" w:type="pct"/>
          </w:tcPr>
          <w:p w14:paraId="4D09D39E" w14:textId="77777777" w:rsidR="002761F2" w:rsidRPr="002761F2" w:rsidRDefault="002761F2" w:rsidP="002761F2">
            <w:pPr>
              <w:rPr>
                <w:b/>
                <w:sz w:val="20"/>
                <w:szCs w:val="20"/>
              </w:rPr>
            </w:pPr>
          </w:p>
          <w:p w14:paraId="0D08288C" w14:textId="77777777" w:rsidR="002761F2" w:rsidRPr="002761F2" w:rsidRDefault="002761F2" w:rsidP="002761F2">
            <w:pPr>
              <w:rPr>
                <w:b/>
                <w:bCs/>
                <w:sz w:val="20"/>
                <w:szCs w:val="20"/>
              </w:rPr>
            </w:pPr>
            <w:r w:rsidRPr="002761F2">
              <w:rPr>
                <w:b/>
                <w:bCs/>
                <w:sz w:val="20"/>
                <w:szCs w:val="20"/>
              </w:rPr>
              <w:t>Task 4 – Part 1</w:t>
            </w:r>
          </w:p>
          <w:p w14:paraId="0D0835AA" w14:textId="77777777" w:rsidR="002761F2" w:rsidRPr="002761F2" w:rsidRDefault="002761F2" w:rsidP="002761F2">
            <w:pPr>
              <w:rPr>
                <w:b/>
                <w:bCs/>
                <w:sz w:val="20"/>
                <w:szCs w:val="20"/>
              </w:rPr>
            </w:pPr>
          </w:p>
        </w:tc>
        <w:tc>
          <w:tcPr>
            <w:tcW w:w="740" w:type="pct"/>
          </w:tcPr>
          <w:p w14:paraId="0EFF7415" w14:textId="77777777" w:rsidR="002761F2" w:rsidRPr="002761F2" w:rsidRDefault="002761F2" w:rsidP="002761F2">
            <w:pPr>
              <w:rPr>
                <w:i/>
                <w:iCs/>
                <w:sz w:val="20"/>
                <w:szCs w:val="20"/>
              </w:rPr>
            </w:pPr>
            <w:r w:rsidRPr="002761F2">
              <w:rPr>
                <w:i/>
                <w:iCs/>
                <w:sz w:val="20"/>
                <w:szCs w:val="20"/>
              </w:rPr>
              <w:t xml:space="preserve">An outstanding comparison and evaluation of the organisation’s approach to systems development from a </w:t>
            </w:r>
            <w:proofErr w:type="spellStart"/>
            <w:r w:rsidRPr="002761F2">
              <w:rPr>
                <w:i/>
                <w:iCs/>
                <w:sz w:val="20"/>
                <w:szCs w:val="20"/>
              </w:rPr>
              <w:t>DevOPs</w:t>
            </w:r>
            <w:proofErr w:type="spellEnd"/>
            <w:r w:rsidRPr="002761F2">
              <w:rPr>
                <w:i/>
                <w:iCs/>
                <w:sz w:val="20"/>
                <w:szCs w:val="20"/>
              </w:rPr>
              <w:t xml:space="preserve"> perspective. Outstanding evaluation of how the organisation’s, roles and responsibilities reflect those of an idealised </w:t>
            </w:r>
            <w:proofErr w:type="spellStart"/>
            <w:r w:rsidRPr="002761F2">
              <w:rPr>
                <w:i/>
                <w:iCs/>
                <w:sz w:val="20"/>
                <w:szCs w:val="20"/>
              </w:rPr>
              <w:t>DevOPs</w:t>
            </w:r>
            <w:proofErr w:type="spellEnd"/>
            <w:r w:rsidRPr="002761F2">
              <w:rPr>
                <w:i/>
                <w:iCs/>
                <w:sz w:val="20"/>
                <w:szCs w:val="20"/>
              </w:rPr>
              <w:t xml:space="preserve"> environment.</w:t>
            </w:r>
          </w:p>
        </w:tc>
        <w:tc>
          <w:tcPr>
            <w:tcW w:w="740" w:type="pct"/>
          </w:tcPr>
          <w:p w14:paraId="7914FB61" w14:textId="77777777" w:rsidR="002761F2" w:rsidRPr="002761F2" w:rsidRDefault="002761F2" w:rsidP="002761F2">
            <w:pPr>
              <w:rPr>
                <w:i/>
                <w:iCs/>
                <w:sz w:val="20"/>
                <w:szCs w:val="20"/>
              </w:rPr>
            </w:pPr>
            <w:r w:rsidRPr="002761F2">
              <w:rPr>
                <w:i/>
                <w:iCs/>
                <w:sz w:val="20"/>
                <w:szCs w:val="20"/>
              </w:rPr>
              <w:t xml:space="preserve">An excellent comparison and evaluation of the organisation’s approach to systems development from a </w:t>
            </w:r>
            <w:proofErr w:type="spellStart"/>
            <w:r w:rsidRPr="002761F2">
              <w:rPr>
                <w:i/>
                <w:iCs/>
                <w:sz w:val="20"/>
                <w:szCs w:val="20"/>
              </w:rPr>
              <w:t>DevOPs</w:t>
            </w:r>
            <w:proofErr w:type="spellEnd"/>
            <w:r w:rsidRPr="002761F2">
              <w:rPr>
                <w:i/>
                <w:iCs/>
                <w:sz w:val="20"/>
                <w:szCs w:val="20"/>
              </w:rPr>
              <w:t xml:space="preserve"> perspective. Excellent evaluation of how the organisation’s, roles and responsibilities reflect those of an idealised </w:t>
            </w:r>
            <w:proofErr w:type="spellStart"/>
            <w:r w:rsidRPr="002761F2">
              <w:rPr>
                <w:i/>
                <w:iCs/>
                <w:sz w:val="20"/>
                <w:szCs w:val="20"/>
              </w:rPr>
              <w:t>DevOPs</w:t>
            </w:r>
            <w:proofErr w:type="spellEnd"/>
            <w:r w:rsidRPr="002761F2">
              <w:rPr>
                <w:i/>
                <w:iCs/>
                <w:sz w:val="20"/>
                <w:szCs w:val="20"/>
              </w:rPr>
              <w:t xml:space="preserve"> environment.</w:t>
            </w:r>
          </w:p>
        </w:tc>
        <w:tc>
          <w:tcPr>
            <w:tcW w:w="730" w:type="pct"/>
          </w:tcPr>
          <w:p w14:paraId="34FCA975" w14:textId="77777777" w:rsidR="002761F2" w:rsidRPr="002761F2" w:rsidRDefault="002761F2" w:rsidP="002761F2">
            <w:pPr>
              <w:rPr>
                <w:i/>
                <w:iCs/>
                <w:sz w:val="20"/>
                <w:szCs w:val="20"/>
              </w:rPr>
            </w:pPr>
            <w:r w:rsidRPr="002761F2">
              <w:rPr>
                <w:i/>
                <w:iCs/>
                <w:sz w:val="20"/>
                <w:szCs w:val="20"/>
              </w:rPr>
              <w:t xml:space="preserve">A very good comparison and evaluation of the organisation’s approach to systems development from a </w:t>
            </w:r>
            <w:proofErr w:type="spellStart"/>
            <w:r w:rsidRPr="002761F2">
              <w:rPr>
                <w:i/>
                <w:iCs/>
                <w:sz w:val="20"/>
                <w:szCs w:val="20"/>
              </w:rPr>
              <w:t>DevOPs</w:t>
            </w:r>
            <w:proofErr w:type="spellEnd"/>
            <w:r w:rsidRPr="002761F2">
              <w:rPr>
                <w:i/>
                <w:iCs/>
                <w:sz w:val="20"/>
                <w:szCs w:val="20"/>
              </w:rPr>
              <w:t xml:space="preserve"> perspective. Very good evaluation of how the organisation’s, roles and responsibilities reflect those of an idealised </w:t>
            </w:r>
            <w:proofErr w:type="spellStart"/>
            <w:r w:rsidRPr="002761F2">
              <w:rPr>
                <w:i/>
                <w:iCs/>
                <w:sz w:val="20"/>
                <w:szCs w:val="20"/>
              </w:rPr>
              <w:t>DevOPs</w:t>
            </w:r>
            <w:proofErr w:type="spellEnd"/>
            <w:r w:rsidRPr="002761F2">
              <w:rPr>
                <w:i/>
                <w:iCs/>
                <w:sz w:val="20"/>
                <w:szCs w:val="20"/>
              </w:rPr>
              <w:t xml:space="preserve"> environment.</w:t>
            </w:r>
          </w:p>
        </w:tc>
        <w:tc>
          <w:tcPr>
            <w:tcW w:w="730" w:type="pct"/>
          </w:tcPr>
          <w:p w14:paraId="5BFDB2A9" w14:textId="77777777" w:rsidR="002761F2" w:rsidRPr="002761F2" w:rsidRDefault="002761F2" w:rsidP="002761F2">
            <w:pPr>
              <w:rPr>
                <w:i/>
                <w:iCs/>
                <w:sz w:val="20"/>
                <w:szCs w:val="20"/>
              </w:rPr>
            </w:pPr>
            <w:r w:rsidRPr="002761F2">
              <w:rPr>
                <w:i/>
                <w:iCs/>
                <w:sz w:val="20"/>
                <w:szCs w:val="20"/>
              </w:rPr>
              <w:t xml:space="preserve">A good comparison and evaluation of the organisation’s approach to systems development from a </w:t>
            </w:r>
            <w:proofErr w:type="spellStart"/>
            <w:r w:rsidRPr="002761F2">
              <w:rPr>
                <w:i/>
                <w:iCs/>
                <w:sz w:val="20"/>
                <w:szCs w:val="20"/>
              </w:rPr>
              <w:t>DevOPs</w:t>
            </w:r>
            <w:proofErr w:type="spellEnd"/>
            <w:r w:rsidRPr="002761F2">
              <w:rPr>
                <w:i/>
                <w:iCs/>
                <w:sz w:val="20"/>
                <w:szCs w:val="20"/>
              </w:rPr>
              <w:t xml:space="preserve"> perspective. Good evaluation of how the organisation’s, roles and responsibilities reflect those of an idealised </w:t>
            </w:r>
            <w:proofErr w:type="spellStart"/>
            <w:r w:rsidRPr="002761F2">
              <w:rPr>
                <w:i/>
                <w:iCs/>
                <w:sz w:val="20"/>
                <w:szCs w:val="20"/>
              </w:rPr>
              <w:t>DevOPs</w:t>
            </w:r>
            <w:proofErr w:type="spellEnd"/>
            <w:r w:rsidRPr="002761F2">
              <w:rPr>
                <w:i/>
                <w:iCs/>
                <w:sz w:val="20"/>
                <w:szCs w:val="20"/>
              </w:rPr>
              <w:t xml:space="preserve"> environment.</w:t>
            </w:r>
          </w:p>
        </w:tc>
        <w:tc>
          <w:tcPr>
            <w:tcW w:w="771" w:type="pct"/>
          </w:tcPr>
          <w:p w14:paraId="2EBBF056" w14:textId="77777777" w:rsidR="002761F2" w:rsidRPr="002761F2" w:rsidRDefault="002761F2" w:rsidP="002761F2">
            <w:pPr>
              <w:rPr>
                <w:i/>
                <w:iCs/>
                <w:sz w:val="20"/>
                <w:szCs w:val="20"/>
              </w:rPr>
            </w:pPr>
            <w:r w:rsidRPr="002761F2">
              <w:rPr>
                <w:i/>
                <w:iCs/>
                <w:sz w:val="20"/>
                <w:szCs w:val="20"/>
              </w:rPr>
              <w:t xml:space="preserve">A basic comparison and evaluation of the organisation’s approach to systems development from a </w:t>
            </w:r>
            <w:proofErr w:type="spellStart"/>
            <w:r w:rsidRPr="002761F2">
              <w:rPr>
                <w:i/>
                <w:iCs/>
                <w:sz w:val="20"/>
                <w:szCs w:val="20"/>
              </w:rPr>
              <w:t>DevOPs</w:t>
            </w:r>
            <w:proofErr w:type="spellEnd"/>
            <w:r w:rsidRPr="002761F2">
              <w:rPr>
                <w:i/>
                <w:iCs/>
                <w:sz w:val="20"/>
                <w:szCs w:val="20"/>
              </w:rPr>
              <w:t xml:space="preserve"> perspective. Basic evaluation of how the organisation’s, roles and responsibilities reflect those of an idealised </w:t>
            </w:r>
            <w:proofErr w:type="spellStart"/>
            <w:r w:rsidRPr="002761F2">
              <w:rPr>
                <w:i/>
                <w:iCs/>
                <w:sz w:val="20"/>
                <w:szCs w:val="20"/>
              </w:rPr>
              <w:t>DevOPs</w:t>
            </w:r>
            <w:proofErr w:type="spellEnd"/>
            <w:r w:rsidRPr="002761F2">
              <w:rPr>
                <w:i/>
                <w:iCs/>
                <w:sz w:val="20"/>
                <w:szCs w:val="20"/>
              </w:rPr>
              <w:t xml:space="preserve"> environment.</w:t>
            </w:r>
          </w:p>
        </w:tc>
        <w:tc>
          <w:tcPr>
            <w:tcW w:w="811" w:type="pct"/>
          </w:tcPr>
          <w:p w14:paraId="7AFFDF24" w14:textId="77777777" w:rsidR="002761F2" w:rsidRPr="002761F2" w:rsidRDefault="002761F2" w:rsidP="002761F2">
            <w:pPr>
              <w:rPr>
                <w:i/>
                <w:iCs/>
                <w:sz w:val="20"/>
                <w:szCs w:val="20"/>
              </w:rPr>
            </w:pPr>
            <w:r w:rsidRPr="002761F2">
              <w:rPr>
                <w:i/>
                <w:iCs/>
                <w:sz w:val="20"/>
                <w:szCs w:val="20"/>
              </w:rPr>
              <w:t xml:space="preserve">A limited comparison and evaluation of the organisation’s approach to systems development from a </w:t>
            </w:r>
            <w:proofErr w:type="spellStart"/>
            <w:r w:rsidRPr="002761F2">
              <w:rPr>
                <w:i/>
                <w:iCs/>
                <w:sz w:val="20"/>
                <w:szCs w:val="20"/>
              </w:rPr>
              <w:t>DevOPs</w:t>
            </w:r>
            <w:proofErr w:type="spellEnd"/>
            <w:r w:rsidRPr="002761F2">
              <w:rPr>
                <w:i/>
                <w:iCs/>
                <w:sz w:val="20"/>
                <w:szCs w:val="20"/>
              </w:rPr>
              <w:t xml:space="preserve"> perspective. Limited evaluation of how the organisation’s, roles and responsibilities reflect those of an idealised </w:t>
            </w:r>
            <w:proofErr w:type="spellStart"/>
            <w:r w:rsidRPr="002761F2">
              <w:rPr>
                <w:i/>
                <w:iCs/>
                <w:sz w:val="20"/>
                <w:szCs w:val="20"/>
              </w:rPr>
              <w:t>DevOPs</w:t>
            </w:r>
            <w:proofErr w:type="spellEnd"/>
            <w:r w:rsidRPr="002761F2">
              <w:rPr>
                <w:i/>
                <w:iCs/>
                <w:sz w:val="20"/>
                <w:szCs w:val="20"/>
              </w:rPr>
              <w:t xml:space="preserve"> environment.</w:t>
            </w:r>
          </w:p>
        </w:tc>
      </w:tr>
      <w:tr w:rsidR="002761F2" w:rsidRPr="002761F2" w14:paraId="50CDFF81" w14:textId="77777777" w:rsidTr="002761F2">
        <w:trPr>
          <w:trHeight w:val="125"/>
        </w:trPr>
        <w:tc>
          <w:tcPr>
            <w:tcW w:w="478" w:type="pct"/>
          </w:tcPr>
          <w:p w14:paraId="075043B4" w14:textId="77777777" w:rsidR="002761F2" w:rsidRPr="002761F2" w:rsidRDefault="002761F2" w:rsidP="002761F2">
            <w:pPr>
              <w:rPr>
                <w:b/>
                <w:sz w:val="20"/>
                <w:szCs w:val="20"/>
              </w:rPr>
            </w:pPr>
            <w:r w:rsidRPr="002761F2">
              <w:rPr>
                <w:b/>
                <w:sz w:val="20"/>
                <w:szCs w:val="20"/>
              </w:rPr>
              <w:t>20 marks</w:t>
            </w:r>
          </w:p>
        </w:tc>
        <w:tc>
          <w:tcPr>
            <w:tcW w:w="740" w:type="pct"/>
          </w:tcPr>
          <w:p w14:paraId="2D41FF4C" w14:textId="77777777" w:rsidR="002761F2" w:rsidRPr="002761F2" w:rsidRDefault="002761F2" w:rsidP="002761F2">
            <w:pPr>
              <w:rPr>
                <w:sz w:val="20"/>
                <w:szCs w:val="20"/>
              </w:rPr>
            </w:pPr>
            <w:r w:rsidRPr="002761F2">
              <w:rPr>
                <w:sz w:val="20"/>
                <w:szCs w:val="20"/>
              </w:rPr>
              <w:t>16 – 20 marks</w:t>
            </w:r>
          </w:p>
        </w:tc>
        <w:tc>
          <w:tcPr>
            <w:tcW w:w="740" w:type="pct"/>
          </w:tcPr>
          <w:p w14:paraId="57EBD535" w14:textId="77777777" w:rsidR="002761F2" w:rsidRPr="002761F2" w:rsidRDefault="002761F2" w:rsidP="002761F2">
            <w:pPr>
              <w:rPr>
                <w:sz w:val="20"/>
                <w:szCs w:val="20"/>
              </w:rPr>
            </w:pPr>
            <w:r w:rsidRPr="002761F2">
              <w:rPr>
                <w:sz w:val="20"/>
                <w:szCs w:val="20"/>
              </w:rPr>
              <w:t>14 -15 marks</w:t>
            </w:r>
          </w:p>
        </w:tc>
        <w:tc>
          <w:tcPr>
            <w:tcW w:w="730" w:type="pct"/>
          </w:tcPr>
          <w:p w14:paraId="0D5F40DA" w14:textId="77777777" w:rsidR="002761F2" w:rsidRPr="002761F2" w:rsidRDefault="002761F2" w:rsidP="002761F2">
            <w:pPr>
              <w:rPr>
                <w:sz w:val="20"/>
                <w:szCs w:val="20"/>
              </w:rPr>
            </w:pPr>
            <w:r w:rsidRPr="002761F2">
              <w:rPr>
                <w:sz w:val="20"/>
                <w:szCs w:val="20"/>
              </w:rPr>
              <w:t>12 -13 marks</w:t>
            </w:r>
          </w:p>
        </w:tc>
        <w:tc>
          <w:tcPr>
            <w:tcW w:w="730" w:type="pct"/>
          </w:tcPr>
          <w:p w14:paraId="1A47A292" w14:textId="77777777" w:rsidR="002761F2" w:rsidRPr="002761F2" w:rsidRDefault="002761F2" w:rsidP="002761F2">
            <w:pPr>
              <w:rPr>
                <w:sz w:val="20"/>
                <w:szCs w:val="20"/>
              </w:rPr>
            </w:pPr>
            <w:r w:rsidRPr="002761F2">
              <w:rPr>
                <w:sz w:val="20"/>
                <w:szCs w:val="20"/>
              </w:rPr>
              <w:t>10 - 11 marks</w:t>
            </w:r>
          </w:p>
        </w:tc>
        <w:tc>
          <w:tcPr>
            <w:tcW w:w="771" w:type="pct"/>
          </w:tcPr>
          <w:p w14:paraId="4934776E" w14:textId="77777777" w:rsidR="002761F2" w:rsidRPr="002761F2" w:rsidRDefault="002761F2" w:rsidP="002761F2">
            <w:pPr>
              <w:rPr>
                <w:sz w:val="20"/>
                <w:szCs w:val="20"/>
              </w:rPr>
            </w:pPr>
            <w:r w:rsidRPr="002761F2">
              <w:rPr>
                <w:sz w:val="20"/>
                <w:szCs w:val="20"/>
              </w:rPr>
              <w:t>8 – 9 marks</w:t>
            </w:r>
          </w:p>
        </w:tc>
        <w:tc>
          <w:tcPr>
            <w:tcW w:w="811" w:type="pct"/>
          </w:tcPr>
          <w:p w14:paraId="7CD6A03B" w14:textId="77777777" w:rsidR="002761F2" w:rsidRPr="002761F2" w:rsidRDefault="002761F2" w:rsidP="002761F2">
            <w:pPr>
              <w:rPr>
                <w:sz w:val="20"/>
                <w:szCs w:val="20"/>
              </w:rPr>
            </w:pPr>
            <w:r w:rsidRPr="002761F2">
              <w:rPr>
                <w:sz w:val="20"/>
                <w:szCs w:val="20"/>
              </w:rPr>
              <w:t>0 – 7 marks</w:t>
            </w:r>
          </w:p>
        </w:tc>
      </w:tr>
      <w:tr w:rsidR="002761F2" w:rsidRPr="002761F2" w14:paraId="4C23C50E" w14:textId="77777777" w:rsidTr="002761F2">
        <w:trPr>
          <w:trHeight w:val="996"/>
        </w:trPr>
        <w:tc>
          <w:tcPr>
            <w:tcW w:w="478" w:type="pct"/>
          </w:tcPr>
          <w:p w14:paraId="09CFCC50" w14:textId="77777777" w:rsidR="002761F2" w:rsidRPr="002761F2" w:rsidRDefault="002761F2" w:rsidP="002761F2">
            <w:pPr>
              <w:rPr>
                <w:b/>
                <w:sz w:val="20"/>
                <w:szCs w:val="20"/>
              </w:rPr>
            </w:pPr>
          </w:p>
          <w:p w14:paraId="03DDC161" w14:textId="77777777" w:rsidR="002761F2" w:rsidRPr="002761F2" w:rsidRDefault="002761F2" w:rsidP="002761F2">
            <w:pPr>
              <w:rPr>
                <w:b/>
                <w:sz w:val="20"/>
                <w:szCs w:val="20"/>
              </w:rPr>
            </w:pPr>
            <w:r w:rsidRPr="002761F2">
              <w:rPr>
                <w:b/>
                <w:sz w:val="20"/>
                <w:szCs w:val="20"/>
              </w:rPr>
              <w:t>Task 4 – Part 2</w:t>
            </w:r>
          </w:p>
        </w:tc>
        <w:tc>
          <w:tcPr>
            <w:tcW w:w="740" w:type="pct"/>
          </w:tcPr>
          <w:p w14:paraId="6D504F12" w14:textId="77777777" w:rsidR="002761F2" w:rsidRPr="002761F2" w:rsidRDefault="002761F2" w:rsidP="002761F2">
            <w:pPr>
              <w:rPr>
                <w:i/>
                <w:iCs/>
                <w:sz w:val="20"/>
                <w:szCs w:val="20"/>
              </w:rPr>
            </w:pPr>
            <w:r w:rsidRPr="002761F2">
              <w:rPr>
                <w:i/>
                <w:iCs/>
                <w:sz w:val="20"/>
                <w:szCs w:val="20"/>
              </w:rPr>
              <w:t xml:space="preserve">An outstanding example of protective logic with exemplary evaluation of its capabilities. Outstanding suggestion and </w:t>
            </w:r>
            <w:r w:rsidRPr="002761F2">
              <w:rPr>
                <w:i/>
                <w:iCs/>
                <w:sz w:val="20"/>
                <w:szCs w:val="20"/>
              </w:rPr>
              <w:lastRenderedPageBreak/>
              <w:t>justifications of further security improvement.</w:t>
            </w:r>
          </w:p>
        </w:tc>
        <w:tc>
          <w:tcPr>
            <w:tcW w:w="740" w:type="pct"/>
          </w:tcPr>
          <w:p w14:paraId="3CF66584" w14:textId="77777777" w:rsidR="002761F2" w:rsidRPr="002761F2" w:rsidRDefault="002761F2" w:rsidP="002761F2">
            <w:pPr>
              <w:rPr>
                <w:i/>
                <w:iCs/>
                <w:sz w:val="20"/>
                <w:szCs w:val="20"/>
              </w:rPr>
            </w:pPr>
            <w:r w:rsidRPr="002761F2">
              <w:rPr>
                <w:i/>
                <w:iCs/>
                <w:sz w:val="20"/>
                <w:szCs w:val="20"/>
              </w:rPr>
              <w:lastRenderedPageBreak/>
              <w:t xml:space="preserve">An excellent example of protective logic with exemplary evaluation of its capabilities. Excellent suggestion and </w:t>
            </w:r>
            <w:r w:rsidRPr="002761F2">
              <w:rPr>
                <w:i/>
                <w:iCs/>
                <w:sz w:val="20"/>
                <w:szCs w:val="20"/>
              </w:rPr>
              <w:lastRenderedPageBreak/>
              <w:t>justifications of further security improvement.</w:t>
            </w:r>
          </w:p>
        </w:tc>
        <w:tc>
          <w:tcPr>
            <w:tcW w:w="730" w:type="pct"/>
          </w:tcPr>
          <w:p w14:paraId="53A15C15" w14:textId="77777777" w:rsidR="002761F2" w:rsidRPr="002761F2" w:rsidRDefault="002761F2" w:rsidP="002761F2">
            <w:pPr>
              <w:rPr>
                <w:i/>
                <w:iCs/>
                <w:sz w:val="20"/>
                <w:szCs w:val="20"/>
              </w:rPr>
            </w:pPr>
            <w:r w:rsidRPr="002761F2">
              <w:rPr>
                <w:i/>
                <w:iCs/>
                <w:sz w:val="20"/>
                <w:szCs w:val="20"/>
              </w:rPr>
              <w:lastRenderedPageBreak/>
              <w:t xml:space="preserve">A very good example of protective logic with exemplary evaluation of its capabilities. Very good suggestion and justifications of </w:t>
            </w:r>
            <w:r w:rsidRPr="002761F2">
              <w:rPr>
                <w:i/>
                <w:iCs/>
                <w:sz w:val="20"/>
                <w:szCs w:val="20"/>
              </w:rPr>
              <w:lastRenderedPageBreak/>
              <w:t>further security improvement.</w:t>
            </w:r>
          </w:p>
        </w:tc>
        <w:tc>
          <w:tcPr>
            <w:tcW w:w="730" w:type="pct"/>
          </w:tcPr>
          <w:p w14:paraId="70567761" w14:textId="77777777" w:rsidR="002761F2" w:rsidRPr="002761F2" w:rsidRDefault="002761F2" w:rsidP="002761F2">
            <w:pPr>
              <w:rPr>
                <w:i/>
                <w:iCs/>
                <w:sz w:val="20"/>
                <w:szCs w:val="20"/>
              </w:rPr>
            </w:pPr>
            <w:r w:rsidRPr="002761F2">
              <w:rPr>
                <w:i/>
                <w:iCs/>
                <w:sz w:val="20"/>
                <w:szCs w:val="20"/>
              </w:rPr>
              <w:lastRenderedPageBreak/>
              <w:t xml:space="preserve">A good example of protective logic with exemplary evaluation of its capabilities. Good suggestion and justifications of </w:t>
            </w:r>
            <w:r w:rsidRPr="002761F2">
              <w:rPr>
                <w:i/>
                <w:iCs/>
                <w:sz w:val="20"/>
                <w:szCs w:val="20"/>
              </w:rPr>
              <w:lastRenderedPageBreak/>
              <w:t>further security improvement.</w:t>
            </w:r>
          </w:p>
        </w:tc>
        <w:tc>
          <w:tcPr>
            <w:tcW w:w="771" w:type="pct"/>
          </w:tcPr>
          <w:p w14:paraId="402EB7B4" w14:textId="77777777" w:rsidR="002761F2" w:rsidRPr="002761F2" w:rsidRDefault="002761F2" w:rsidP="002761F2">
            <w:pPr>
              <w:rPr>
                <w:i/>
                <w:iCs/>
                <w:sz w:val="20"/>
                <w:szCs w:val="20"/>
              </w:rPr>
            </w:pPr>
            <w:r w:rsidRPr="002761F2">
              <w:rPr>
                <w:i/>
                <w:iCs/>
                <w:sz w:val="20"/>
                <w:szCs w:val="20"/>
              </w:rPr>
              <w:lastRenderedPageBreak/>
              <w:t xml:space="preserve">A basic example of protective logic with exemplary evaluation of its capabilities. Basic suggestion and justifications of </w:t>
            </w:r>
            <w:r w:rsidRPr="002761F2">
              <w:rPr>
                <w:i/>
                <w:iCs/>
                <w:sz w:val="20"/>
                <w:szCs w:val="20"/>
              </w:rPr>
              <w:lastRenderedPageBreak/>
              <w:t>further security improvement.</w:t>
            </w:r>
          </w:p>
        </w:tc>
        <w:tc>
          <w:tcPr>
            <w:tcW w:w="811" w:type="pct"/>
          </w:tcPr>
          <w:p w14:paraId="5B4A4AC8" w14:textId="77777777" w:rsidR="002761F2" w:rsidRPr="002761F2" w:rsidRDefault="002761F2" w:rsidP="002761F2">
            <w:pPr>
              <w:rPr>
                <w:i/>
                <w:iCs/>
                <w:sz w:val="20"/>
                <w:szCs w:val="20"/>
              </w:rPr>
            </w:pPr>
            <w:r w:rsidRPr="002761F2">
              <w:rPr>
                <w:i/>
                <w:iCs/>
                <w:sz w:val="20"/>
                <w:szCs w:val="20"/>
              </w:rPr>
              <w:lastRenderedPageBreak/>
              <w:t>A limited example of protective logic with exemplary evaluation of its capabilities. Limited suggestion and justifications of further security improvement.</w:t>
            </w:r>
          </w:p>
        </w:tc>
      </w:tr>
      <w:tr w:rsidR="002761F2" w:rsidRPr="002761F2" w14:paraId="1A23DD15" w14:textId="77777777" w:rsidTr="002761F2">
        <w:trPr>
          <w:trHeight w:val="125"/>
        </w:trPr>
        <w:tc>
          <w:tcPr>
            <w:tcW w:w="478" w:type="pct"/>
          </w:tcPr>
          <w:p w14:paraId="134B813B" w14:textId="77777777" w:rsidR="002761F2" w:rsidRPr="002761F2" w:rsidRDefault="002761F2" w:rsidP="002761F2">
            <w:pPr>
              <w:rPr>
                <w:b/>
                <w:sz w:val="20"/>
                <w:szCs w:val="20"/>
              </w:rPr>
            </w:pPr>
            <w:r w:rsidRPr="002761F2">
              <w:rPr>
                <w:b/>
                <w:sz w:val="20"/>
                <w:szCs w:val="20"/>
              </w:rPr>
              <w:t>20 marks</w:t>
            </w:r>
          </w:p>
        </w:tc>
        <w:tc>
          <w:tcPr>
            <w:tcW w:w="740" w:type="pct"/>
          </w:tcPr>
          <w:p w14:paraId="52A9716D" w14:textId="77777777" w:rsidR="002761F2" w:rsidRPr="002761F2" w:rsidRDefault="002761F2" w:rsidP="002761F2">
            <w:pPr>
              <w:rPr>
                <w:sz w:val="20"/>
                <w:szCs w:val="20"/>
              </w:rPr>
            </w:pPr>
            <w:r w:rsidRPr="002761F2">
              <w:rPr>
                <w:sz w:val="20"/>
                <w:szCs w:val="20"/>
              </w:rPr>
              <w:t>16 – 20 marks</w:t>
            </w:r>
          </w:p>
        </w:tc>
        <w:tc>
          <w:tcPr>
            <w:tcW w:w="740" w:type="pct"/>
          </w:tcPr>
          <w:p w14:paraId="497136E4" w14:textId="77777777" w:rsidR="002761F2" w:rsidRPr="002761F2" w:rsidRDefault="002761F2" w:rsidP="002761F2">
            <w:pPr>
              <w:rPr>
                <w:sz w:val="20"/>
                <w:szCs w:val="20"/>
              </w:rPr>
            </w:pPr>
            <w:r w:rsidRPr="002761F2">
              <w:rPr>
                <w:sz w:val="20"/>
                <w:szCs w:val="20"/>
              </w:rPr>
              <w:t>14 – 15 marks</w:t>
            </w:r>
          </w:p>
        </w:tc>
        <w:tc>
          <w:tcPr>
            <w:tcW w:w="730" w:type="pct"/>
          </w:tcPr>
          <w:p w14:paraId="1753AFEF" w14:textId="77777777" w:rsidR="002761F2" w:rsidRPr="002761F2" w:rsidRDefault="002761F2" w:rsidP="002761F2">
            <w:pPr>
              <w:rPr>
                <w:sz w:val="20"/>
                <w:szCs w:val="20"/>
              </w:rPr>
            </w:pPr>
            <w:r w:rsidRPr="002761F2">
              <w:rPr>
                <w:sz w:val="20"/>
                <w:szCs w:val="20"/>
              </w:rPr>
              <w:t>12 – 13 marks</w:t>
            </w:r>
          </w:p>
        </w:tc>
        <w:tc>
          <w:tcPr>
            <w:tcW w:w="730" w:type="pct"/>
          </w:tcPr>
          <w:p w14:paraId="009114E8" w14:textId="77777777" w:rsidR="002761F2" w:rsidRPr="002761F2" w:rsidRDefault="002761F2" w:rsidP="002761F2">
            <w:pPr>
              <w:rPr>
                <w:sz w:val="20"/>
                <w:szCs w:val="20"/>
              </w:rPr>
            </w:pPr>
            <w:r w:rsidRPr="002761F2">
              <w:rPr>
                <w:sz w:val="20"/>
                <w:szCs w:val="20"/>
              </w:rPr>
              <w:t>10 – 11 marks</w:t>
            </w:r>
          </w:p>
        </w:tc>
        <w:tc>
          <w:tcPr>
            <w:tcW w:w="771" w:type="pct"/>
          </w:tcPr>
          <w:p w14:paraId="58DBBAC8" w14:textId="77777777" w:rsidR="002761F2" w:rsidRPr="002761F2" w:rsidRDefault="002761F2" w:rsidP="002761F2">
            <w:pPr>
              <w:rPr>
                <w:sz w:val="20"/>
                <w:szCs w:val="20"/>
              </w:rPr>
            </w:pPr>
            <w:r w:rsidRPr="002761F2">
              <w:rPr>
                <w:sz w:val="20"/>
                <w:szCs w:val="20"/>
              </w:rPr>
              <w:t>8 - 9 marks</w:t>
            </w:r>
          </w:p>
        </w:tc>
        <w:tc>
          <w:tcPr>
            <w:tcW w:w="811" w:type="pct"/>
          </w:tcPr>
          <w:p w14:paraId="009974D6" w14:textId="77777777" w:rsidR="002761F2" w:rsidRPr="002761F2" w:rsidRDefault="002761F2" w:rsidP="002761F2">
            <w:pPr>
              <w:rPr>
                <w:sz w:val="20"/>
                <w:szCs w:val="20"/>
              </w:rPr>
            </w:pPr>
            <w:r w:rsidRPr="002761F2">
              <w:rPr>
                <w:sz w:val="20"/>
                <w:szCs w:val="20"/>
              </w:rPr>
              <w:t>0 – 7 marks</w:t>
            </w:r>
          </w:p>
        </w:tc>
      </w:tr>
      <w:tr w:rsidR="002761F2" w:rsidRPr="002761F2" w14:paraId="74F65FEE" w14:textId="77777777" w:rsidTr="002761F2">
        <w:trPr>
          <w:trHeight w:val="1082"/>
        </w:trPr>
        <w:tc>
          <w:tcPr>
            <w:tcW w:w="478" w:type="pct"/>
          </w:tcPr>
          <w:p w14:paraId="6CE52FF7" w14:textId="77777777" w:rsidR="002761F2" w:rsidRPr="002761F2" w:rsidRDefault="002761F2" w:rsidP="002761F2">
            <w:pPr>
              <w:rPr>
                <w:b/>
                <w:sz w:val="20"/>
                <w:szCs w:val="20"/>
              </w:rPr>
            </w:pPr>
          </w:p>
          <w:p w14:paraId="2F6E0B0F" w14:textId="77777777" w:rsidR="002761F2" w:rsidRPr="002761F2" w:rsidRDefault="002761F2" w:rsidP="002761F2">
            <w:pPr>
              <w:rPr>
                <w:b/>
                <w:sz w:val="20"/>
                <w:szCs w:val="20"/>
              </w:rPr>
            </w:pPr>
            <w:r w:rsidRPr="002761F2">
              <w:rPr>
                <w:b/>
                <w:sz w:val="20"/>
                <w:szCs w:val="20"/>
              </w:rPr>
              <w:t>Formal Presentation</w:t>
            </w:r>
          </w:p>
        </w:tc>
        <w:tc>
          <w:tcPr>
            <w:tcW w:w="740" w:type="pct"/>
          </w:tcPr>
          <w:p w14:paraId="2BAB051C" w14:textId="77777777" w:rsidR="002761F2" w:rsidRPr="002761F2" w:rsidRDefault="002761F2" w:rsidP="002761F2">
            <w:pPr>
              <w:rPr>
                <w:i/>
                <w:iCs/>
                <w:sz w:val="20"/>
                <w:szCs w:val="20"/>
              </w:rPr>
            </w:pPr>
            <w:r w:rsidRPr="002761F2">
              <w:rPr>
                <w:i/>
                <w:iCs/>
                <w:sz w:val="20"/>
                <w:szCs w:val="20"/>
              </w:rPr>
              <w:t>An outstanding video submission. This included a very effective narrative, with delivery of clear and accurate content. Outstanding organisation and attention to detail, including very high standards in maintaining interest, pace and timings.</w:t>
            </w:r>
          </w:p>
        </w:tc>
        <w:tc>
          <w:tcPr>
            <w:tcW w:w="740" w:type="pct"/>
          </w:tcPr>
          <w:p w14:paraId="5AEFC1A9" w14:textId="77777777" w:rsidR="002761F2" w:rsidRPr="002761F2" w:rsidRDefault="002761F2" w:rsidP="002761F2">
            <w:pPr>
              <w:rPr>
                <w:i/>
                <w:iCs/>
                <w:sz w:val="20"/>
                <w:szCs w:val="20"/>
              </w:rPr>
            </w:pPr>
            <w:r w:rsidRPr="002761F2">
              <w:rPr>
                <w:i/>
                <w:iCs/>
                <w:sz w:val="20"/>
                <w:szCs w:val="20"/>
              </w:rPr>
              <w:t>An excellent video submission. This included a very effective narrative, with delivery of clear and accurate content. Excellent organisation and attention to detail, including high standards in maintaining interest, pace and timings.</w:t>
            </w:r>
          </w:p>
        </w:tc>
        <w:tc>
          <w:tcPr>
            <w:tcW w:w="730" w:type="pct"/>
          </w:tcPr>
          <w:p w14:paraId="3AE55CF7" w14:textId="77777777" w:rsidR="002761F2" w:rsidRPr="002761F2" w:rsidRDefault="002761F2" w:rsidP="002761F2">
            <w:pPr>
              <w:rPr>
                <w:i/>
                <w:iCs/>
                <w:sz w:val="20"/>
                <w:szCs w:val="20"/>
              </w:rPr>
            </w:pPr>
            <w:r w:rsidRPr="002761F2">
              <w:rPr>
                <w:i/>
                <w:iCs/>
                <w:sz w:val="20"/>
                <w:szCs w:val="20"/>
              </w:rPr>
              <w:t>A very good video submission. This included an effective narrative, with delivery of clear and accurate content. Very good organisation and attention to detail, including high standards in maintaining interest, pace and timings.</w:t>
            </w:r>
          </w:p>
        </w:tc>
        <w:tc>
          <w:tcPr>
            <w:tcW w:w="730" w:type="pct"/>
          </w:tcPr>
          <w:p w14:paraId="0C2C5124" w14:textId="77777777" w:rsidR="002761F2" w:rsidRPr="002761F2" w:rsidRDefault="002761F2" w:rsidP="002761F2">
            <w:pPr>
              <w:rPr>
                <w:i/>
                <w:iCs/>
                <w:sz w:val="20"/>
                <w:szCs w:val="20"/>
              </w:rPr>
            </w:pPr>
            <w:r w:rsidRPr="002761F2">
              <w:rPr>
                <w:i/>
                <w:iCs/>
                <w:sz w:val="20"/>
                <w:szCs w:val="20"/>
              </w:rPr>
              <w:t>A good video submission. This included a somewhat effective narrative, with delivery of accurate content. Good organisation and attention to detail, including some high standards in maintaining interest, pace and timings.</w:t>
            </w:r>
          </w:p>
        </w:tc>
        <w:tc>
          <w:tcPr>
            <w:tcW w:w="771" w:type="pct"/>
          </w:tcPr>
          <w:p w14:paraId="1B318AA7" w14:textId="77777777" w:rsidR="002761F2" w:rsidRPr="002761F2" w:rsidRDefault="002761F2" w:rsidP="002761F2">
            <w:pPr>
              <w:rPr>
                <w:i/>
                <w:iCs/>
                <w:sz w:val="20"/>
                <w:szCs w:val="20"/>
              </w:rPr>
            </w:pPr>
            <w:r w:rsidRPr="002761F2">
              <w:rPr>
                <w:i/>
                <w:iCs/>
                <w:sz w:val="20"/>
                <w:szCs w:val="20"/>
              </w:rPr>
              <w:t>A basic video submission. This included a somewhat effective narrative, with delivery of some accurate content. Basic organisation and attention to detail, somewhat lacking in the required standards in maintaining interest, pace and timings.</w:t>
            </w:r>
          </w:p>
        </w:tc>
        <w:tc>
          <w:tcPr>
            <w:tcW w:w="811" w:type="pct"/>
          </w:tcPr>
          <w:p w14:paraId="56A0E176" w14:textId="77777777" w:rsidR="002761F2" w:rsidRPr="002761F2" w:rsidRDefault="002761F2" w:rsidP="002761F2">
            <w:pPr>
              <w:rPr>
                <w:i/>
                <w:iCs/>
                <w:sz w:val="20"/>
                <w:szCs w:val="20"/>
              </w:rPr>
            </w:pPr>
            <w:r w:rsidRPr="002761F2">
              <w:rPr>
                <w:i/>
                <w:iCs/>
                <w:sz w:val="20"/>
                <w:szCs w:val="20"/>
              </w:rPr>
              <w:t>A limited video submission. This included a somewhat effective narrative, with delivery of some accurate content. Limited organisation and attention to detail, ultimately lacking in the required standards in maintaining interest, pace and timings.</w:t>
            </w:r>
          </w:p>
        </w:tc>
      </w:tr>
      <w:tr w:rsidR="002761F2" w:rsidRPr="002761F2" w14:paraId="40F8D0B3" w14:textId="77777777" w:rsidTr="002761F2">
        <w:trPr>
          <w:trHeight w:val="47"/>
        </w:trPr>
        <w:tc>
          <w:tcPr>
            <w:tcW w:w="478" w:type="pct"/>
          </w:tcPr>
          <w:p w14:paraId="2ACB152A" w14:textId="77777777" w:rsidR="002761F2" w:rsidRPr="002761F2" w:rsidRDefault="002761F2" w:rsidP="002761F2">
            <w:pPr>
              <w:rPr>
                <w:b/>
                <w:sz w:val="20"/>
                <w:szCs w:val="20"/>
              </w:rPr>
            </w:pPr>
            <w:r w:rsidRPr="002761F2">
              <w:rPr>
                <w:b/>
                <w:sz w:val="20"/>
                <w:szCs w:val="20"/>
              </w:rPr>
              <w:t>10 marks</w:t>
            </w:r>
          </w:p>
        </w:tc>
        <w:tc>
          <w:tcPr>
            <w:tcW w:w="740" w:type="pct"/>
          </w:tcPr>
          <w:p w14:paraId="4BF7AEB8" w14:textId="77777777" w:rsidR="002761F2" w:rsidRPr="002761F2" w:rsidRDefault="002761F2" w:rsidP="002761F2">
            <w:pPr>
              <w:rPr>
                <w:sz w:val="20"/>
                <w:szCs w:val="20"/>
              </w:rPr>
            </w:pPr>
            <w:r w:rsidRPr="002761F2">
              <w:rPr>
                <w:sz w:val="20"/>
                <w:szCs w:val="20"/>
              </w:rPr>
              <w:t>8 - 10 marks</w:t>
            </w:r>
          </w:p>
        </w:tc>
        <w:tc>
          <w:tcPr>
            <w:tcW w:w="740" w:type="pct"/>
          </w:tcPr>
          <w:p w14:paraId="77F6A71A" w14:textId="77777777" w:rsidR="002761F2" w:rsidRPr="002761F2" w:rsidRDefault="002761F2" w:rsidP="002761F2">
            <w:pPr>
              <w:rPr>
                <w:sz w:val="20"/>
                <w:szCs w:val="20"/>
              </w:rPr>
            </w:pPr>
            <w:r w:rsidRPr="002761F2">
              <w:rPr>
                <w:sz w:val="20"/>
                <w:szCs w:val="20"/>
              </w:rPr>
              <w:t>7 marks</w:t>
            </w:r>
          </w:p>
        </w:tc>
        <w:tc>
          <w:tcPr>
            <w:tcW w:w="730" w:type="pct"/>
          </w:tcPr>
          <w:p w14:paraId="4C757D9E" w14:textId="77777777" w:rsidR="002761F2" w:rsidRPr="002761F2" w:rsidRDefault="002761F2" w:rsidP="002761F2">
            <w:pPr>
              <w:rPr>
                <w:sz w:val="20"/>
                <w:szCs w:val="20"/>
              </w:rPr>
            </w:pPr>
            <w:r w:rsidRPr="002761F2">
              <w:rPr>
                <w:sz w:val="20"/>
                <w:szCs w:val="20"/>
              </w:rPr>
              <w:t>6 marks</w:t>
            </w:r>
          </w:p>
        </w:tc>
        <w:tc>
          <w:tcPr>
            <w:tcW w:w="730" w:type="pct"/>
          </w:tcPr>
          <w:p w14:paraId="5260E2E6" w14:textId="77777777" w:rsidR="002761F2" w:rsidRPr="002761F2" w:rsidRDefault="002761F2" w:rsidP="002761F2">
            <w:pPr>
              <w:rPr>
                <w:sz w:val="20"/>
                <w:szCs w:val="20"/>
              </w:rPr>
            </w:pPr>
            <w:r w:rsidRPr="002761F2">
              <w:rPr>
                <w:sz w:val="20"/>
                <w:szCs w:val="20"/>
              </w:rPr>
              <w:t>5 marks</w:t>
            </w:r>
          </w:p>
        </w:tc>
        <w:tc>
          <w:tcPr>
            <w:tcW w:w="771" w:type="pct"/>
          </w:tcPr>
          <w:p w14:paraId="69ED7CDA" w14:textId="77777777" w:rsidR="002761F2" w:rsidRPr="002761F2" w:rsidRDefault="002761F2" w:rsidP="002761F2">
            <w:pPr>
              <w:rPr>
                <w:sz w:val="20"/>
                <w:szCs w:val="20"/>
              </w:rPr>
            </w:pPr>
            <w:r w:rsidRPr="002761F2">
              <w:rPr>
                <w:sz w:val="20"/>
                <w:szCs w:val="20"/>
              </w:rPr>
              <w:t>4 marks</w:t>
            </w:r>
          </w:p>
        </w:tc>
        <w:tc>
          <w:tcPr>
            <w:tcW w:w="811" w:type="pct"/>
          </w:tcPr>
          <w:p w14:paraId="56DB953B" w14:textId="77777777" w:rsidR="002761F2" w:rsidRPr="002761F2" w:rsidRDefault="002761F2" w:rsidP="002761F2">
            <w:pPr>
              <w:rPr>
                <w:sz w:val="20"/>
                <w:szCs w:val="20"/>
              </w:rPr>
            </w:pPr>
            <w:r w:rsidRPr="002761F2">
              <w:rPr>
                <w:sz w:val="20"/>
                <w:szCs w:val="20"/>
              </w:rPr>
              <w:t>0 – 3 marks</w:t>
            </w:r>
          </w:p>
        </w:tc>
      </w:tr>
    </w:tbl>
    <w:p w14:paraId="316320B8" w14:textId="77777777" w:rsidR="002761F2" w:rsidRDefault="002761F2" w:rsidP="002A096B">
      <w:pPr>
        <w:sectPr w:rsidR="002761F2" w:rsidSect="002761F2">
          <w:pgSz w:w="16838" w:h="11906" w:orient="landscape"/>
          <w:pgMar w:top="1418" w:right="1701" w:bottom="851" w:left="1134" w:header="567" w:footer="397" w:gutter="0"/>
          <w:pgNumType w:start="1"/>
          <w:cols w:space="708"/>
          <w:docGrid w:linePitch="360"/>
        </w:sectPr>
      </w:pPr>
    </w:p>
    <w:p w14:paraId="1134146B" w14:textId="1FA70A57" w:rsidR="00487EE9" w:rsidRPr="00487EE9" w:rsidRDefault="00487EE9" w:rsidP="002761F2">
      <w:pPr>
        <w:pStyle w:val="Heading1"/>
      </w:pPr>
      <w:r w:rsidRPr="00487EE9">
        <w:lastRenderedPageBreak/>
        <w:t xml:space="preserve">Section 2: General Assessment Brief Guidance </w:t>
      </w:r>
    </w:p>
    <w:p w14:paraId="15FFFA5B" w14:textId="77777777" w:rsidR="00487EE9" w:rsidRPr="00487EE9" w:rsidRDefault="00487EE9" w:rsidP="00487EE9">
      <w:pPr>
        <w:rPr>
          <w:b/>
          <w:bCs/>
          <w:color w:val="auto"/>
        </w:rPr>
      </w:pPr>
      <w:r w:rsidRPr="00487EE9">
        <w:rPr>
          <w:b/>
          <w:bCs/>
          <w:color w:val="auto"/>
        </w:rPr>
        <w:t xml:space="preserve">Supporting assessment documentation, rules, and regulations. </w:t>
      </w:r>
    </w:p>
    <w:p w14:paraId="1834325A" w14:textId="77777777" w:rsidR="00487EE9" w:rsidRPr="00487EE9" w:rsidRDefault="00487EE9" w:rsidP="00487EE9">
      <w:pPr>
        <w:rPr>
          <w:color w:val="auto"/>
          <w:u w:val="single"/>
        </w:rPr>
      </w:pPr>
    </w:p>
    <w:p w14:paraId="257C7080" w14:textId="77777777" w:rsidR="00487EE9" w:rsidRPr="00487EE9" w:rsidRDefault="00487EE9" w:rsidP="00487EE9">
      <w:pPr>
        <w:rPr>
          <w:color w:val="auto"/>
        </w:rPr>
      </w:pPr>
      <w:r w:rsidRPr="00487EE9">
        <w:rPr>
          <w:color w:val="auto"/>
        </w:rPr>
        <w:t xml:space="preserve">To view the academic rules and guidance documents for the topics listed below, please follow this link to the Degree Apprenticeship Handbook (DAH) module in Canvas: </w:t>
      </w:r>
      <w:hyperlink r:id="rId17" w:history="1">
        <w:r w:rsidRPr="00487EE9">
          <w:rPr>
            <w:rStyle w:val="Hyperlink"/>
          </w:rPr>
          <w:t>https://canvas.qa.com/courses/1041</w:t>
        </w:r>
      </w:hyperlink>
    </w:p>
    <w:p w14:paraId="31F4B51E" w14:textId="77777777" w:rsidR="00487EE9" w:rsidRPr="00487EE9" w:rsidRDefault="00487EE9" w:rsidP="00487EE9">
      <w:pPr>
        <w:rPr>
          <w:color w:val="auto"/>
        </w:rPr>
      </w:pPr>
      <w:r w:rsidRPr="00487EE9">
        <w:rPr>
          <w:color w:val="auto"/>
        </w:rPr>
        <w:t xml:space="preserve">If you are unable to access this module, please contact </w:t>
      </w:r>
      <w:hyperlink r:id="rId18" w:history="1">
        <w:r w:rsidRPr="00487EE9">
          <w:rPr>
            <w:rStyle w:val="Hyperlink"/>
          </w:rPr>
          <w:t>qaadegreeadmin@qa.com</w:t>
        </w:r>
      </w:hyperlink>
      <w:r w:rsidRPr="00487EE9">
        <w:rPr>
          <w:color w:val="auto"/>
        </w:rPr>
        <w:t xml:space="preserve"> who will be able to resolve this for you.</w:t>
      </w:r>
    </w:p>
    <w:p w14:paraId="13D518D7" w14:textId="77777777" w:rsidR="00487EE9" w:rsidRPr="00487EE9" w:rsidRDefault="00487EE9" w:rsidP="00487EE9">
      <w:pPr>
        <w:rPr>
          <w:color w:val="auto"/>
        </w:rPr>
      </w:pPr>
      <w:r w:rsidRPr="00487EE9">
        <w:rPr>
          <w:color w:val="auto"/>
        </w:rPr>
        <w:t>Guidance found in the DAH:</w:t>
      </w:r>
    </w:p>
    <w:p w14:paraId="7126BAE2" w14:textId="77777777" w:rsidR="00487EE9" w:rsidRPr="00487EE9" w:rsidRDefault="00487EE9" w:rsidP="00487EE9">
      <w:pPr>
        <w:pStyle w:val="Bulletlist1"/>
      </w:pPr>
      <w:r w:rsidRPr="00487EE9">
        <w:t>University of Roehampton Academic Regulations</w:t>
      </w:r>
    </w:p>
    <w:p w14:paraId="75DC5494" w14:textId="77777777" w:rsidR="00487EE9" w:rsidRPr="00487EE9" w:rsidRDefault="00487EE9" w:rsidP="00487EE9">
      <w:pPr>
        <w:pStyle w:val="Bulletlist1"/>
      </w:pPr>
      <w:r w:rsidRPr="00487EE9">
        <w:t>Regulations and Quality Assurance Overview</w:t>
      </w:r>
    </w:p>
    <w:p w14:paraId="20A5A1EF" w14:textId="77777777" w:rsidR="00487EE9" w:rsidRPr="00487EE9" w:rsidRDefault="00487EE9" w:rsidP="00487EE9">
      <w:pPr>
        <w:pStyle w:val="Bulletlist1"/>
      </w:pPr>
      <w:r w:rsidRPr="00487EE9">
        <w:t>Key contacts</w:t>
      </w:r>
    </w:p>
    <w:p w14:paraId="0D422485" w14:textId="77777777" w:rsidR="00487EE9" w:rsidRPr="00487EE9" w:rsidRDefault="00487EE9" w:rsidP="00487EE9">
      <w:pPr>
        <w:pStyle w:val="Bulletlist1"/>
      </w:pPr>
      <w:r w:rsidRPr="00487EE9">
        <w:t>Mitigating Circumstance documentation</w:t>
      </w:r>
    </w:p>
    <w:p w14:paraId="3D7FBBDD" w14:textId="77777777" w:rsidR="00487EE9" w:rsidRPr="00487EE9" w:rsidRDefault="00487EE9" w:rsidP="00487EE9">
      <w:pPr>
        <w:pStyle w:val="Bulletlist1"/>
      </w:pPr>
      <w:r w:rsidRPr="00487EE9">
        <w:t>Academic misconduct Procedure</w:t>
      </w:r>
    </w:p>
    <w:p w14:paraId="6856D3F1" w14:textId="77777777" w:rsidR="00487EE9" w:rsidRPr="00487EE9" w:rsidRDefault="00487EE9" w:rsidP="00487EE9">
      <w:pPr>
        <w:pStyle w:val="Bulletlist1"/>
      </w:pPr>
      <w:r w:rsidRPr="00487EE9">
        <w:t>Final degree award calculation</w:t>
      </w:r>
    </w:p>
    <w:p w14:paraId="660DA967" w14:textId="77777777" w:rsidR="00487EE9" w:rsidRPr="00487EE9" w:rsidRDefault="00487EE9" w:rsidP="00487EE9">
      <w:pPr>
        <w:pStyle w:val="Bulletlist1"/>
      </w:pPr>
      <w:r w:rsidRPr="00487EE9">
        <w:t>Appeals guidance</w:t>
      </w:r>
    </w:p>
    <w:p w14:paraId="3528C0FD" w14:textId="77777777" w:rsidR="00487EE9" w:rsidRPr="00487EE9" w:rsidRDefault="00487EE9" w:rsidP="00487EE9">
      <w:pPr>
        <w:pStyle w:val="Bulletlist1"/>
      </w:pPr>
      <w:r w:rsidRPr="00487EE9">
        <w:t>Examination regulations</w:t>
      </w:r>
    </w:p>
    <w:p w14:paraId="77808B50" w14:textId="77777777" w:rsidR="00487EE9" w:rsidRPr="00487EE9" w:rsidRDefault="00487EE9" w:rsidP="00487EE9">
      <w:pPr>
        <w:pStyle w:val="Bulletlist1"/>
      </w:pPr>
      <w:r w:rsidRPr="00487EE9">
        <w:t>Student feedback committees</w:t>
      </w:r>
    </w:p>
    <w:p w14:paraId="196D815D" w14:textId="77777777" w:rsidR="00487EE9" w:rsidRPr="00487EE9" w:rsidRDefault="00487EE9" w:rsidP="00487EE9">
      <w:pPr>
        <w:pStyle w:val="Bulletlist1"/>
      </w:pPr>
      <w:r w:rsidRPr="00487EE9">
        <w:t>External examiner reports</w:t>
      </w:r>
    </w:p>
    <w:p w14:paraId="01BBE32F" w14:textId="58B65FB1" w:rsidR="00487EE9" w:rsidRDefault="00487EE9">
      <w:pPr>
        <w:spacing w:before="0" w:after="160" w:line="259" w:lineRule="auto"/>
        <w:rPr>
          <w:color w:val="auto"/>
        </w:rPr>
      </w:pPr>
      <w:r>
        <w:rPr>
          <w:color w:val="auto"/>
        </w:rPr>
        <w:br w:type="page"/>
      </w:r>
    </w:p>
    <w:p w14:paraId="6EA3D074" w14:textId="62D63608" w:rsidR="002761F2" w:rsidRDefault="00487EE9" w:rsidP="00487EE9">
      <w:pPr>
        <w:pStyle w:val="Heading2"/>
      </w:pPr>
      <w:r>
        <w:lastRenderedPageBreak/>
        <w:t>A</w:t>
      </w:r>
      <w:r w:rsidR="002761F2">
        <w:t>ppendix</w:t>
      </w:r>
      <w:r w:rsidR="00966AAB">
        <w:t xml:space="preserve"> A</w:t>
      </w:r>
    </w:p>
    <w:p w14:paraId="7EE4F760" w14:textId="36A23FEE" w:rsidR="00487EE9" w:rsidRDefault="002761F2" w:rsidP="00966AAB">
      <w:pPr>
        <w:pStyle w:val="Heading3"/>
      </w:pPr>
      <w:r>
        <w:t>A</w:t>
      </w:r>
      <w:r w:rsidR="00487EE9">
        <w:t>SSIGNMENT COVER SHEET</w:t>
      </w:r>
      <w:r w:rsidR="00487EE9">
        <w:rPr>
          <w:sz w:val="24"/>
        </w:rPr>
        <w:t xml:space="preserve"> </w:t>
      </w:r>
    </w:p>
    <w:tbl>
      <w:tblPr>
        <w:tblStyle w:val="TableGrid1"/>
        <w:tblW w:w="10079" w:type="dxa"/>
        <w:tblInd w:w="10" w:type="dxa"/>
        <w:tblCellMar>
          <w:left w:w="106" w:type="dxa"/>
          <w:right w:w="77" w:type="dxa"/>
        </w:tblCellMar>
        <w:tblLook w:val="04A0" w:firstRow="1" w:lastRow="0" w:firstColumn="1" w:lastColumn="0" w:noHBand="0" w:noVBand="1"/>
      </w:tblPr>
      <w:tblGrid>
        <w:gridCol w:w="2802"/>
        <w:gridCol w:w="3588"/>
        <w:gridCol w:w="3689"/>
      </w:tblGrid>
      <w:tr w:rsidR="00487EE9" w14:paraId="6389B814" w14:textId="77777777" w:rsidTr="00966AAB">
        <w:trPr>
          <w:trHeight w:val="488"/>
        </w:trPr>
        <w:tc>
          <w:tcPr>
            <w:tcW w:w="2802" w:type="dxa"/>
            <w:tcBorders>
              <w:top w:val="single" w:sz="4" w:space="0" w:color="000000"/>
              <w:left w:val="single" w:sz="4" w:space="0" w:color="000000"/>
              <w:bottom w:val="single" w:sz="4" w:space="0" w:color="000000"/>
              <w:right w:val="single" w:sz="4" w:space="0" w:color="000000"/>
            </w:tcBorders>
            <w:vAlign w:val="center"/>
          </w:tcPr>
          <w:p w14:paraId="30F3073A" w14:textId="77777777" w:rsidR="00487EE9" w:rsidRDefault="00487EE9" w:rsidP="00FF7227">
            <w:pPr>
              <w:ind w:left="5"/>
            </w:pPr>
            <w:r>
              <w:rPr>
                <w:sz w:val="20"/>
              </w:rPr>
              <w:t xml:space="preserve">Student’s name </w:t>
            </w:r>
          </w:p>
        </w:tc>
        <w:tc>
          <w:tcPr>
            <w:tcW w:w="3588" w:type="dxa"/>
            <w:tcBorders>
              <w:top w:val="single" w:sz="4" w:space="0" w:color="000000"/>
              <w:left w:val="single" w:sz="4" w:space="0" w:color="000000"/>
              <w:bottom w:val="single" w:sz="4" w:space="0" w:color="000000"/>
              <w:right w:val="single" w:sz="4" w:space="0" w:color="000000"/>
            </w:tcBorders>
            <w:vAlign w:val="center"/>
          </w:tcPr>
          <w:p w14:paraId="7668FE87" w14:textId="77777777" w:rsidR="00487EE9" w:rsidRDefault="00487EE9" w:rsidP="00FF7227">
            <w:pPr>
              <w:ind w:left="5"/>
            </w:pPr>
            <w:r>
              <w:rPr>
                <w:sz w:val="20"/>
              </w:rPr>
              <w:t xml:space="preserve">(First name) </w:t>
            </w:r>
          </w:p>
        </w:tc>
        <w:tc>
          <w:tcPr>
            <w:tcW w:w="3689" w:type="dxa"/>
            <w:tcBorders>
              <w:top w:val="single" w:sz="4" w:space="0" w:color="000000"/>
              <w:left w:val="single" w:sz="4" w:space="0" w:color="000000"/>
              <w:bottom w:val="single" w:sz="4" w:space="0" w:color="000000"/>
              <w:right w:val="single" w:sz="4" w:space="0" w:color="000000"/>
            </w:tcBorders>
            <w:vAlign w:val="center"/>
          </w:tcPr>
          <w:p w14:paraId="34F985AB" w14:textId="77777777" w:rsidR="00487EE9" w:rsidRDefault="00487EE9" w:rsidP="00FF7227">
            <w:r>
              <w:rPr>
                <w:sz w:val="20"/>
              </w:rPr>
              <w:t xml:space="preserve">(Last name) </w:t>
            </w:r>
          </w:p>
        </w:tc>
      </w:tr>
      <w:tr w:rsidR="00487EE9" w14:paraId="37E7FA8C" w14:textId="77777777" w:rsidTr="00966AAB">
        <w:trPr>
          <w:trHeight w:val="492"/>
        </w:trPr>
        <w:tc>
          <w:tcPr>
            <w:tcW w:w="2802" w:type="dxa"/>
            <w:tcBorders>
              <w:top w:val="single" w:sz="4" w:space="0" w:color="000000"/>
              <w:left w:val="single" w:sz="4" w:space="0" w:color="000000"/>
              <w:bottom w:val="single" w:sz="4" w:space="0" w:color="000000"/>
              <w:right w:val="single" w:sz="4" w:space="0" w:color="000000"/>
            </w:tcBorders>
            <w:vAlign w:val="center"/>
          </w:tcPr>
          <w:p w14:paraId="3567B1A1" w14:textId="77777777" w:rsidR="00487EE9" w:rsidRDefault="00487EE9" w:rsidP="00FF7227">
            <w:pPr>
              <w:ind w:left="5"/>
            </w:pPr>
            <w:r>
              <w:rPr>
                <w:sz w:val="20"/>
              </w:rPr>
              <w:t xml:space="preserve">Module name </w:t>
            </w:r>
          </w:p>
        </w:tc>
        <w:tc>
          <w:tcPr>
            <w:tcW w:w="3588" w:type="dxa"/>
            <w:tcBorders>
              <w:top w:val="single" w:sz="4" w:space="0" w:color="000000"/>
              <w:left w:val="single" w:sz="4" w:space="0" w:color="000000"/>
              <w:bottom w:val="single" w:sz="4" w:space="0" w:color="000000"/>
              <w:right w:val="nil"/>
            </w:tcBorders>
            <w:vAlign w:val="center"/>
          </w:tcPr>
          <w:p w14:paraId="66164993" w14:textId="77777777" w:rsidR="00487EE9" w:rsidRDefault="00487EE9" w:rsidP="00FF7227">
            <w:pPr>
              <w:ind w:left="5"/>
            </w:pPr>
            <w:r>
              <w:rPr>
                <w:sz w:val="20"/>
              </w:rPr>
              <w:t xml:space="preserve"> </w:t>
            </w:r>
          </w:p>
        </w:tc>
        <w:tc>
          <w:tcPr>
            <w:tcW w:w="3689" w:type="dxa"/>
            <w:tcBorders>
              <w:top w:val="single" w:sz="4" w:space="0" w:color="000000"/>
              <w:left w:val="nil"/>
              <w:bottom w:val="single" w:sz="4" w:space="0" w:color="000000"/>
              <w:right w:val="single" w:sz="4" w:space="0" w:color="000000"/>
            </w:tcBorders>
          </w:tcPr>
          <w:p w14:paraId="00116F50" w14:textId="77777777" w:rsidR="00487EE9" w:rsidRDefault="00487EE9" w:rsidP="00FF7227"/>
        </w:tc>
      </w:tr>
      <w:tr w:rsidR="00487EE9" w14:paraId="0F160C30" w14:textId="77777777" w:rsidTr="00966AAB">
        <w:trPr>
          <w:trHeight w:val="492"/>
        </w:trPr>
        <w:tc>
          <w:tcPr>
            <w:tcW w:w="2802" w:type="dxa"/>
            <w:tcBorders>
              <w:top w:val="single" w:sz="4" w:space="0" w:color="000000"/>
              <w:left w:val="single" w:sz="4" w:space="0" w:color="000000"/>
              <w:bottom w:val="single" w:sz="4" w:space="0" w:color="000000"/>
              <w:right w:val="single" w:sz="4" w:space="0" w:color="000000"/>
            </w:tcBorders>
            <w:vAlign w:val="center"/>
          </w:tcPr>
          <w:p w14:paraId="5983A653" w14:textId="77777777" w:rsidR="00487EE9" w:rsidRDefault="00487EE9" w:rsidP="00FF7227">
            <w:pPr>
              <w:ind w:left="5"/>
            </w:pPr>
            <w:r>
              <w:rPr>
                <w:sz w:val="20"/>
              </w:rPr>
              <w:t xml:space="preserve">Title of assignment </w:t>
            </w:r>
          </w:p>
        </w:tc>
        <w:tc>
          <w:tcPr>
            <w:tcW w:w="3588" w:type="dxa"/>
            <w:tcBorders>
              <w:top w:val="single" w:sz="4" w:space="0" w:color="000000"/>
              <w:left w:val="single" w:sz="4" w:space="0" w:color="000000"/>
              <w:bottom w:val="single" w:sz="4" w:space="0" w:color="000000"/>
              <w:right w:val="nil"/>
            </w:tcBorders>
            <w:vAlign w:val="center"/>
          </w:tcPr>
          <w:p w14:paraId="2A90A0FC" w14:textId="77777777" w:rsidR="00487EE9" w:rsidRDefault="00487EE9" w:rsidP="00FF7227">
            <w:pPr>
              <w:ind w:left="5"/>
            </w:pPr>
            <w:r>
              <w:rPr>
                <w:sz w:val="20"/>
              </w:rPr>
              <w:t xml:space="preserve"> </w:t>
            </w:r>
          </w:p>
        </w:tc>
        <w:tc>
          <w:tcPr>
            <w:tcW w:w="3689" w:type="dxa"/>
            <w:tcBorders>
              <w:top w:val="single" w:sz="4" w:space="0" w:color="000000"/>
              <w:left w:val="nil"/>
              <w:bottom w:val="single" w:sz="4" w:space="0" w:color="000000"/>
              <w:right w:val="single" w:sz="4" w:space="0" w:color="000000"/>
            </w:tcBorders>
          </w:tcPr>
          <w:p w14:paraId="097CAD6E" w14:textId="77777777" w:rsidR="00487EE9" w:rsidRDefault="00487EE9" w:rsidP="00FF7227"/>
        </w:tc>
      </w:tr>
      <w:tr w:rsidR="00487EE9" w14:paraId="602052BC" w14:textId="77777777" w:rsidTr="00966AAB">
        <w:trPr>
          <w:trHeight w:val="736"/>
        </w:trPr>
        <w:tc>
          <w:tcPr>
            <w:tcW w:w="2802" w:type="dxa"/>
            <w:tcBorders>
              <w:top w:val="single" w:sz="4" w:space="0" w:color="000000"/>
              <w:left w:val="single" w:sz="4" w:space="0" w:color="000000"/>
              <w:bottom w:val="single" w:sz="4" w:space="0" w:color="000000"/>
              <w:right w:val="single" w:sz="4" w:space="0" w:color="000000"/>
            </w:tcBorders>
            <w:vAlign w:val="center"/>
          </w:tcPr>
          <w:p w14:paraId="5BDE3BE4" w14:textId="77777777" w:rsidR="00487EE9" w:rsidRDefault="00487EE9" w:rsidP="00FF7227">
            <w:pPr>
              <w:ind w:left="5"/>
            </w:pPr>
            <w:r>
              <w:rPr>
                <w:sz w:val="20"/>
              </w:rPr>
              <w:t xml:space="preserve">Complete Word Count in my assignment </w:t>
            </w:r>
          </w:p>
        </w:tc>
        <w:tc>
          <w:tcPr>
            <w:tcW w:w="3588" w:type="dxa"/>
            <w:tcBorders>
              <w:top w:val="single" w:sz="4" w:space="0" w:color="000000"/>
              <w:left w:val="single" w:sz="4" w:space="0" w:color="000000"/>
              <w:bottom w:val="single" w:sz="4" w:space="0" w:color="000000"/>
              <w:right w:val="nil"/>
            </w:tcBorders>
            <w:vAlign w:val="center"/>
          </w:tcPr>
          <w:p w14:paraId="77AC8B57" w14:textId="77777777" w:rsidR="00487EE9" w:rsidRDefault="00487EE9" w:rsidP="00FF7227">
            <w:pPr>
              <w:ind w:left="5"/>
            </w:pPr>
            <w:r>
              <w:rPr>
                <w:sz w:val="20"/>
              </w:rPr>
              <w:t xml:space="preserve"> </w:t>
            </w:r>
          </w:p>
        </w:tc>
        <w:tc>
          <w:tcPr>
            <w:tcW w:w="3689" w:type="dxa"/>
            <w:tcBorders>
              <w:top w:val="single" w:sz="4" w:space="0" w:color="000000"/>
              <w:left w:val="nil"/>
              <w:bottom w:val="single" w:sz="4" w:space="0" w:color="000000"/>
              <w:right w:val="single" w:sz="4" w:space="0" w:color="000000"/>
            </w:tcBorders>
          </w:tcPr>
          <w:p w14:paraId="316A8FED" w14:textId="77777777" w:rsidR="00487EE9" w:rsidRDefault="00487EE9" w:rsidP="00FF7227"/>
        </w:tc>
      </w:tr>
      <w:tr w:rsidR="00487EE9" w14:paraId="505B237E" w14:textId="77777777" w:rsidTr="00966AAB">
        <w:trPr>
          <w:trHeight w:val="492"/>
        </w:trPr>
        <w:tc>
          <w:tcPr>
            <w:tcW w:w="2802" w:type="dxa"/>
            <w:tcBorders>
              <w:top w:val="single" w:sz="4" w:space="0" w:color="000000"/>
              <w:left w:val="single" w:sz="4" w:space="0" w:color="000000"/>
              <w:bottom w:val="single" w:sz="4" w:space="0" w:color="000000"/>
              <w:right w:val="single" w:sz="4" w:space="0" w:color="000000"/>
            </w:tcBorders>
            <w:vAlign w:val="center"/>
          </w:tcPr>
          <w:p w14:paraId="5312D5C1" w14:textId="77777777" w:rsidR="00487EE9" w:rsidRDefault="00487EE9" w:rsidP="00FF7227">
            <w:pPr>
              <w:ind w:left="5"/>
            </w:pPr>
            <w:r>
              <w:rPr>
                <w:sz w:val="20"/>
              </w:rPr>
              <w:t xml:space="preserve">Date submitted </w:t>
            </w:r>
          </w:p>
        </w:tc>
        <w:tc>
          <w:tcPr>
            <w:tcW w:w="3588" w:type="dxa"/>
            <w:tcBorders>
              <w:top w:val="single" w:sz="4" w:space="0" w:color="000000"/>
              <w:left w:val="single" w:sz="4" w:space="0" w:color="000000"/>
              <w:bottom w:val="single" w:sz="4" w:space="0" w:color="000000"/>
              <w:right w:val="nil"/>
            </w:tcBorders>
            <w:vAlign w:val="center"/>
          </w:tcPr>
          <w:p w14:paraId="149F36B1" w14:textId="77777777" w:rsidR="00487EE9" w:rsidRDefault="00487EE9" w:rsidP="00FF7227">
            <w:pPr>
              <w:ind w:left="5"/>
            </w:pPr>
            <w:r>
              <w:rPr>
                <w:sz w:val="20"/>
              </w:rPr>
              <w:t xml:space="preserve"> </w:t>
            </w:r>
          </w:p>
        </w:tc>
        <w:tc>
          <w:tcPr>
            <w:tcW w:w="3689" w:type="dxa"/>
            <w:tcBorders>
              <w:top w:val="single" w:sz="4" w:space="0" w:color="000000"/>
              <w:left w:val="nil"/>
              <w:bottom w:val="single" w:sz="4" w:space="0" w:color="000000"/>
              <w:right w:val="single" w:sz="4" w:space="0" w:color="000000"/>
            </w:tcBorders>
            <w:vAlign w:val="bottom"/>
          </w:tcPr>
          <w:p w14:paraId="3B01D528" w14:textId="77777777" w:rsidR="00487EE9" w:rsidRDefault="00487EE9" w:rsidP="00FF7227"/>
        </w:tc>
      </w:tr>
    </w:tbl>
    <w:p w14:paraId="536D68F2" w14:textId="77777777" w:rsidR="00487EE9" w:rsidRPr="002761F2" w:rsidRDefault="00487EE9" w:rsidP="00487EE9">
      <w:pPr>
        <w:spacing w:after="96"/>
        <w:ind w:left="5"/>
        <w:rPr>
          <w:sz w:val="16"/>
          <w:szCs w:val="16"/>
        </w:rPr>
      </w:pPr>
      <w:r>
        <w:t xml:space="preserve">  </w:t>
      </w:r>
    </w:p>
    <w:p w14:paraId="275FF364" w14:textId="77777777" w:rsidR="00487EE9" w:rsidRDefault="00487EE9" w:rsidP="00487EE9">
      <w:pPr>
        <w:spacing w:line="249" w:lineRule="auto"/>
        <w:ind w:hanging="10"/>
      </w:pPr>
      <w:r>
        <w:t xml:space="preserve">All work must be submitted by the due date.  If an extension of time to submit work is required, a </w:t>
      </w:r>
      <w:hyperlink r:id="rId19" w:history="1">
        <w:r w:rsidRPr="00D07A4A">
          <w:rPr>
            <w:rStyle w:val="Hyperlink"/>
            <w:u w:color="0463C1"/>
          </w:rPr>
          <w:t>Mitigating Circumstances Extension Form</w:t>
        </w:r>
      </w:hyperlink>
      <w:r>
        <w:t xml:space="preserve"> must be submitted.  </w:t>
      </w:r>
    </w:p>
    <w:p w14:paraId="27091740" w14:textId="77777777" w:rsidR="00487EE9" w:rsidRDefault="00487EE9" w:rsidP="00487EE9">
      <w:pPr>
        <w:spacing w:after="226"/>
        <w:ind w:left="5"/>
      </w:pPr>
      <w:r>
        <w:rPr>
          <w:sz w:val="12"/>
        </w:rPr>
        <w:t xml:space="preserve"> </w:t>
      </w:r>
    </w:p>
    <w:p w14:paraId="22CDB683" w14:textId="77777777" w:rsidR="00487EE9" w:rsidRDefault="00487EE9" w:rsidP="00487EE9">
      <w:pPr>
        <w:spacing w:after="10" w:line="249" w:lineRule="auto"/>
        <w:ind w:hanging="10"/>
      </w:pPr>
      <w:r>
        <w:t xml:space="preserve">Has an extension been approved?     </w:t>
      </w:r>
      <w:r>
        <w:rPr>
          <w:bdr w:val="single" w:sz="12" w:space="0" w:color="000000"/>
        </w:rPr>
        <w:t xml:space="preserve">      </w:t>
      </w:r>
      <w:r>
        <w:t xml:space="preserve">     Yes        </w:t>
      </w:r>
      <w:r>
        <w:rPr>
          <w:bdr w:val="single" w:sz="12" w:space="0" w:color="000000"/>
        </w:rPr>
        <w:t xml:space="preserve">      </w:t>
      </w:r>
      <w:r>
        <w:t xml:space="preserve">  No     </w:t>
      </w:r>
      <w:r>
        <w:br/>
      </w:r>
      <w:r>
        <w:br/>
        <w:t>If yes, please give the new submission date ….…</w:t>
      </w:r>
      <w:proofErr w:type="gramStart"/>
      <w:r>
        <w:t>/..…./</w:t>
      </w:r>
      <w:proofErr w:type="gramEnd"/>
      <w:r>
        <w:t xml:space="preserve">……. </w:t>
      </w:r>
      <w:r>
        <w:tab/>
      </w:r>
      <w:r>
        <w:rPr>
          <w:sz w:val="37"/>
          <w:vertAlign w:val="superscript"/>
        </w:rPr>
        <w:t xml:space="preserve"> </w:t>
      </w:r>
      <w:r>
        <w:rPr>
          <w:sz w:val="37"/>
          <w:vertAlign w:val="superscript"/>
        </w:rPr>
        <w:tab/>
        <w:t xml:space="preserve"> </w:t>
      </w:r>
      <w:r>
        <w:rPr>
          <w:sz w:val="37"/>
          <w:vertAlign w:val="superscript"/>
        </w:rPr>
        <w:br/>
      </w:r>
    </w:p>
    <w:tbl>
      <w:tblPr>
        <w:tblStyle w:val="TableGrid1"/>
        <w:tblW w:w="10490" w:type="dxa"/>
        <w:tblInd w:w="-147" w:type="dxa"/>
        <w:tblCellMar>
          <w:left w:w="110" w:type="dxa"/>
          <w:right w:w="62" w:type="dxa"/>
        </w:tblCellMar>
        <w:tblLook w:val="04A0" w:firstRow="1" w:lastRow="0" w:firstColumn="1" w:lastColumn="0" w:noHBand="0" w:noVBand="1"/>
      </w:tblPr>
      <w:tblGrid>
        <w:gridCol w:w="10490"/>
      </w:tblGrid>
      <w:tr w:rsidR="00487EE9" w14:paraId="18E2E435" w14:textId="77777777" w:rsidTr="00966AAB">
        <w:trPr>
          <w:trHeight w:val="3088"/>
        </w:trPr>
        <w:tc>
          <w:tcPr>
            <w:tcW w:w="10490" w:type="dxa"/>
            <w:tcBorders>
              <w:top w:val="single" w:sz="4" w:space="0" w:color="000000"/>
              <w:left w:val="single" w:sz="4" w:space="0" w:color="000000"/>
              <w:bottom w:val="single" w:sz="4" w:space="0" w:color="000000"/>
              <w:right w:val="single" w:sz="4" w:space="0" w:color="000000"/>
            </w:tcBorders>
            <w:vAlign w:val="center"/>
          </w:tcPr>
          <w:p w14:paraId="6C5AC719" w14:textId="0CE88F05" w:rsidR="002761F2" w:rsidRPr="002761F2" w:rsidRDefault="002761F2" w:rsidP="002761F2">
            <w:pPr>
              <w:spacing w:after="93"/>
              <w:ind w:right="44"/>
              <w:jc w:val="center"/>
            </w:pPr>
            <w:r w:rsidRPr="002761F2">
              <w:t>IMPORTANT: THIS STATEMENT MUST BE READ &amp; SIGNED</w:t>
            </w:r>
          </w:p>
          <w:p w14:paraId="7B73BE63" w14:textId="34087E2D" w:rsidR="002761F2" w:rsidRPr="002761F2" w:rsidRDefault="002761F2" w:rsidP="002761F2">
            <w:pPr>
              <w:spacing w:after="93"/>
              <w:ind w:right="44"/>
              <w:rPr>
                <w:b/>
                <w:bCs/>
              </w:rPr>
            </w:pPr>
            <w:r w:rsidRPr="002761F2">
              <w:rPr>
                <w:b/>
                <w:bCs/>
              </w:rPr>
              <w:t>Academic Integrity Statement</w:t>
            </w:r>
          </w:p>
          <w:p w14:paraId="385C77E7" w14:textId="57D5E193" w:rsidR="002761F2" w:rsidRPr="002761F2" w:rsidRDefault="002761F2" w:rsidP="002761F2">
            <w:pPr>
              <w:spacing w:after="93"/>
              <w:ind w:right="44"/>
            </w:pPr>
            <w:r w:rsidRPr="002761F2">
              <w:t xml:space="preserve">Academic integrity and honesty are fundamental to the academic work you produce at the University of Roehampton. You are expected to complete coursework that is your own and which is referenced appropriately. The university has in place measures to detect academic dishonesty in all its forms. If you are found to be cheating or attempting to gain an unfair advantage over other students in any way, this is considered academic </w:t>
            </w:r>
            <w:proofErr w:type="gramStart"/>
            <w:r w:rsidRPr="002761F2">
              <w:t>misconduct</w:t>
            </w:r>
            <w:proofErr w:type="gramEnd"/>
            <w:r w:rsidRPr="002761F2">
              <w:t xml:space="preserve"> and you will be penalised accordingly.</w:t>
            </w:r>
          </w:p>
          <w:p w14:paraId="60BEF5A7" w14:textId="2E9763D9" w:rsidR="00487EE9" w:rsidRPr="002761F2" w:rsidRDefault="002761F2" w:rsidP="002761F2">
            <w:pPr>
              <w:spacing w:after="93"/>
              <w:ind w:right="44"/>
              <w:rPr>
                <w:b/>
                <w:bCs/>
              </w:rPr>
            </w:pPr>
            <w:r w:rsidRPr="002761F2">
              <w:rPr>
                <w:b/>
                <w:bCs/>
              </w:rPr>
              <w:t>I declare that the work I am submitting is my work, is properly referenced and has not been submitted elsewhere.</w:t>
            </w:r>
          </w:p>
        </w:tc>
      </w:tr>
      <w:tr w:rsidR="00487EE9" w14:paraId="4A28011D" w14:textId="77777777" w:rsidTr="00966AAB">
        <w:trPr>
          <w:trHeight w:val="1890"/>
        </w:trPr>
        <w:tc>
          <w:tcPr>
            <w:tcW w:w="10490" w:type="dxa"/>
            <w:tcBorders>
              <w:top w:val="single" w:sz="4" w:space="0" w:color="000000"/>
              <w:left w:val="single" w:sz="4" w:space="0" w:color="000000"/>
              <w:bottom w:val="single" w:sz="4" w:space="0" w:color="000000"/>
              <w:right w:val="single" w:sz="4" w:space="0" w:color="000000"/>
            </w:tcBorders>
            <w:vAlign w:val="center"/>
          </w:tcPr>
          <w:p w14:paraId="5359853E" w14:textId="280AA307" w:rsidR="00487EE9" w:rsidRPr="00966AAB" w:rsidRDefault="00487EE9" w:rsidP="00FF7227">
            <w:pPr>
              <w:spacing w:after="106"/>
              <w:rPr>
                <w:b/>
                <w:bCs/>
              </w:rPr>
            </w:pPr>
            <w:r w:rsidRPr="00966AAB">
              <w:rPr>
                <w:b/>
                <w:bCs/>
              </w:rPr>
              <w:t xml:space="preserve">Student </w:t>
            </w:r>
            <w:r w:rsidR="00966AAB" w:rsidRPr="00966AAB">
              <w:rPr>
                <w:b/>
                <w:bCs/>
              </w:rPr>
              <w:t>S</w:t>
            </w:r>
            <w:r w:rsidRPr="00966AAB">
              <w:rPr>
                <w:b/>
                <w:bCs/>
              </w:rPr>
              <w:t>ignature (</w:t>
            </w:r>
            <w:r w:rsidR="00966AAB" w:rsidRPr="00966AAB">
              <w:rPr>
                <w:b/>
                <w:bCs/>
              </w:rPr>
              <w:t>F</w:t>
            </w:r>
            <w:r w:rsidRPr="00966AAB">
              <w:rPr>
                <w:b/>
                <w:bCs/>
              </w:rPr>
              <w:t xml:space="preserve">ull </w:t>
            </w:r>
            <w:r w:rsidR="00966AAB" w:rsidRPr="00966AAB">
              <w:rPr>
                <w:b/>
                <w:bCs/>
              </w:rPr>
              <w:t>N</w:t>
            </w:r>
            <w:r w:rsidRPr="00966AAB">
              <w:rPr>
                <w:b/>
                <w:bCs/>
              </w:rPr>
              <w:t xml:space="preserve">ame):  </w:t>
            </w:r>
          </w:p>
          <w:p w14:paraId="2C597A02" w14:textId="77777777" w:rsidR="00487EE9" w:rsidRPr="00966AAB" w:rsidRDefault="00487EE9" w:rsidP="00FF7227">
            <w:pPr>
              <w:spacing w:after="93"/>
              <w:rPr>
                <w:b/>
                <w:bCs/>
              </w:rPr>
            </w:pPr>
            <w:r w:rsidRPr="00966AAB">
              <w:rPr>
                <w:b/>
                <w:bCs/>
              </w:rPr>
              <w:t xml:space="preserve"> </w:t>
            </w:r>
          </w:p>
          <w:p w14:paraId="7FAA7A6F" w14:textId="77777777" w:rsidR="00487EE9" w:rsidRDefault="00487EE9" w:rsidP="00FF7227">
            <w:r w:rsidRPr="00966AAB">
              <w:rPr>
                <w:b/>
                <w:bCs/>
              </w:rPr>
              <w:t>Date:</w:t>
            </w:r>
            <w:r>
              <w:t xml:space="preserve"> </w:t>
            </w:r>
          </w:p>
        </w:tc>
      </w:tr>
      <w:bookmarkEnd w:id="0"/>
      <w:bookmarkEnd w:id="1"/>
    </w:tbl>
    <w:p w14:paraId="4E19C156" w14:textId="2E97D59B" w:rsidR="00DF1239" w:rsidRDefault="00DF1239">
      <w:pPr>
        <w:spacing w:before="0" w:after="160" w:line="259" w:lineRule="auto"/>
      </w:pPr>
      <w:r>
        <w:br w:type="page"/>
      </w:r>
    </w:p>
    <w:p w14:paraId="4D1AE6AB" w14:textId="7102E11B" w:rsidR="00175BFD" w:rsidRPr="00175BFD" w:rsidRDefault="005A66CE" w:rsidP="000217FA">
      <w:pPr>
        <w:spacing w:before="0" w:after="160" w:line="259" w:lineRule="auto"/>
      </w:pPr>
      <w:r>
        <w:rPr>
          <w:noProof/>
        </w:rPr>
        <w:lastRenderedPageBreak/>
        <w:drawing>
          <wp:anchor distT="0" distB="0" distL="114300" distR="114300" simplePos="0" relativeHeight="251658244" behindDoc="0" locked="0" layoutInCell="1" allowOverlap="1" wp14:anchorId="70FA645F" wp14:editId="0EA13690">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175BFD" w:rsidSect="002920C8">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D39D" w14:textId="77777777" w:rsidR="00B2253A" w:rsidRDefault="00B2253A" w:rsidP="007F513E">
      <w:r>
        <w:separator/>
      </w:r>
    </w:p>
    <w:p w14:paraId="33A2F60B" w14:textId="77777777" w:rsidR="00B2253A" w:rsidRDefault="00B2253A"/>
    <w:p w14:paraId="0DC5CCD4" w14:textId="77777777" w:rsidR="00B2253A" w:rsidRDefault="00B2253A"/>
  </w:endnote>
  <w:endnote w:type="continuationSeparator" w:id="0">
    <w:p w14:paraId="2330D2B8" w14:textId="77777777" w:rsidR="00B2253A" w:rsidRDefault="00B2253A" w:rsidP="007F513E">
      <w:r>
        <w:continuationSeparator/>
      </w:r>
    </w:p>
    <w:p w14:paraId="2310A2E7" w14:textId="77777777" w:rsidR="00B2253A" w:rsidRDefault="00B2253A"/>
    <w:p w14:paraId="50464B63" w14:textId="77777777" w:rsidR="00B2253A" w:rsidRDefault="00B2253A"/>
  </w:endnote>
  <w:endnote w:type="continuationNotice" w:id="1">
    <w:p w14:paraId="73C3CF7C" w14:textId="77777777" w:rsidR="00B2253A" w:rsidRDefault="00B2253A">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igtree">
    <w:altName w:val="Calibri"/>
    <w:charset w:val="00"/>
    <w:family w:val="auto"/>
    <w:pitch w:val="variable"/>
    <w:sig w:usb0="A000006F" w:usb1="0000007B" w:usb2="00000000" w:usb3="00000000" w:csb0="00000093" w:csb1="00000000"/>
    <w:embedRegular r:id="rId1" w:fontKey="{3CD61F84-BE63-4C84-895F-95B8CE588C15}"/>
    <w:embedBold r:id="rId2" w:fontKey="{2847B016-EC6F-4D28-83BF-49E913A01D19}"/>
    <w:embedItalic r:id="rId3" w:fontKey="{0CDB9B36-E23A-4F12-86E1-71054FA4518F}"/>
    <w:embedBoldItalic r:id="rId4" w:fontKey="{686B8F92-6366-41FC-A579-03337F80F0C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igtree ExtraBold">
    <w:charset w:val="00"/>
    <w:family w:val="auto"/>
    <w:pitch w:val="variable"/>
    <w:sig w:usb0="A000006F" w:usb1="0000007B" w:usb2="00000000" w:usb3="00000000" w:csb0="00000093" w:csb1="00000000"/>
    <w:embedRegular r:id="rId5" w:fontKey="{8AF86967-B405-4E9B-936D-76D65D31108E}"/>
    <w:embedBold r:id="rId6" w:fontKey="{230068BB-1290-42BA-9319-8DD00AA4D8FB}"/>
  </w:font>
  <w:font w:name="Figtree SemiBold">
    <w:charset w:val="00"/>
    <w:family w:val="auto"/>
    <w:pitch w:val="variable"/>
    <w:sig w:usb0="A000006F" w:usb1="0000007B" w:usb2="00000000" w:usb3="00000000" w:csb0="00000093" w:csb1="00000000"/>
  </w:font>
  <w:font w:name="Figtree Light">
    <w:altName w:val="Calibri"/>
    <w:charset w:val="00"/>
    <w:family w:val="auto"/>
    <w:pitch w:val="variable"/>
    <w:sig w:usb0="A000006F" w:usb1="0000007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E4C4" w14:textId="77777777" w:rsidR="00786B7E" w:rsidRDefault="00786B7E" w:rsidP="00786B7E">
    <w:pPr>
      <w:pStyle w:val="Footer"/>
      <w:tabs>
        <w:tab w:val="clear" w:pos="9026"/>
        <w:tab w:val="right" w:pos="10204"/>
      </w:tabs>
    </w:pPr>
    <w:r w:rsidRPr="00232C50">
      <w:fldChar w:fldCharType="begin"/>
    </w:r>
    <w:r w:rsidRPr="00232C50">
      <w:instrText xml:space="preserve"> PAGE   \* MERGEFORMAT </w:instrText>
    </w:r>
    <w:r w:rsidRPr="00232C50">
      <w:fldChar w:fldCharType="separate"/>
    </w:r>
    <w:proofErr w:type="spellStart"/>
    <w:r>
      <w:t>i</w:t>
    </w:r>
    <w:proofErr w:type="spellEnd"/>
    <w:r w:rsidRPr="00232C50">
      <w:fldChar w:fldCharType="end"/>
    </w:r>
    <w:r w:rsidRPr="00232C50">
      <w:t xml:space="preserve"> | </w:t>
    </w:r>
    <w:r>
      <w:t>[Insert title]</w:t>
    </w:r>
    <w:r>
      <w:tab/>
    </w:r>
    <w:r>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DFF9C" w14:textId="77777777" w:rsidR="00B2253A" w:rsidRDefault="00B2253A" w:rsidP="007F513E">
      <w:r>
        <w:separator/>
      </w:r>
    </w:p>
    <w:p w14:paraId="3A83ECDF" w14:textId="77777777" w:rsidR="00B2253A" w:rsidRDefault="00B2253A"/>
    <w:p w14:paraId="722301BF" w14:textId="77777777" w:rsidR="00B2253A" w:rsidRDefault="00B2253A"/>
  </w:footnote>
  <w:footnote w:type="continuationSeparator" w:id="0">
    <w:p w14:paraId="5AE420E0" w14:textId="77777777" w:rsidR="00B2253A" w:rsidRDefault="00B2253A" w:rsidP="007F513E">
      <w:r>
        <w:continuationSeparator/>
      </w:r>
    </w:p>
    <w:p w14:paraId="7CCE1207" w14:textId="77777777" w:rsidR="00B2253A" w:rsidRDefault="00B2253A"/>
    <w:p w14:paraId="0896A2E3" w14:textId="77777777" w:rsidR="00B2253A" w:rsidRDefault="00B2253A"/>
  </w:footnote>
  <w:footnote w:type="continuationNotice" w:id="1">
    <w:p w14:paraId="3D6ECDFF" w14:textId="77777777" w:rsidR="00B2253A" w:rsidRDefault="00B2253A">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409D" w14:textId="5978EE56" w:rsidR="00750DA6" w:rsidRDefault="002920C8">
    <w:pPr>
      <w:pStyle w:val="Header"/>
    </w:pPr>
    <w:r>
      <w:rPr>
        <w:noProof/>
      </w:rPr>
      <mc:AlternateContent>
        <mc:Choice Requires="wps">
          <w:drawing>
            <wp:anchor distT="0" distB="0" distL="114300" distR="114300" simplePos="0" relativeHeight="251659264" behindDoc="0" locked="0" layoutInCell="1" allowOverlap="1" wp14:anchorId="789E1200" wp14:editId="25FEF1D3">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72A16A12" w14:textId="7B889B1C" w:rsidR="00D767F5" w:rsidRPr="002A096B" w:rsidRDefault="00966AAB" w:rsidP="00D767F5">
                          <w:pPr>
                            <w:pStyle w:val="Header"/>
                            <w:rPr>
                              <w:rFonts w:asciiTheme="minorHAnsi" w:hAnsiTheme="minorHAnsi"/>
                            </w:rPr>
                          </w:pPr>
                          <w:r w:rsidRPr="00966AAB">
                            <w:rPr>
                              <w:rFonts w:asciiTheme="minorHAnsi" w:hAnsiTheme="minorHAnsi"/>
                            </w:rPr>
                            <w:t>Software Engineering and DevOps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9E1200"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72A16A12" w14:textId="7B889B1C" w:rsidR="00D767F5" w:rsidRPr="002A096B" w:rsidRDefault="00966AAB" w:rsidP="00D767F5">
                    <w:pPr>
                      <w:pStyle w:val="Header"/>
                      <w:rPr>
                        <w:rFonts w:asciiTheme="minorHAnsi" w:hAnsiTheme="minorHAnsi"/>
                      </w:rPr>
                    </w:pPr>
                    <w:r w:rsidRPr="00966AAB">
                      <w:rPr>
                        <w:rFonts w:asciiTheme="minorHAnsi" w:hAnsiTheme="minorHAnsi"/>
                      </w:rPr>
                      <w:t>Software Engineering and DevOps</w:t>
                    </w:r>
                  </w:p>
                </w:txbxContent>
              </v:textbox>
            </v:shape>
          </w:pict>
        </mc:Fallback>
      </mc:AlternateContent>
    </w:r>
    <w:r w:rsidR="00D767F5">
      <w:rPr>
        <w:noProof/>
      </w:rPr>
      <w:drawing>
        <wp:anchor distT="0" distB="0" distL="114300" distR="114300" simplePos="0" relativeHeight="251657216" behindDoc="1" locked="0" layoutInCell="1" allowOverlap="1" wp14:anchorId="01C6828F" wp14:editId="5551AA0E">
          <wp:simplePos x="0" y="0"/>
          <wp:positionH relativeFrom="margin">
            <wp:posOffset>0</wp:posOffset>
          </wp:positionH>
          <wp:positionV relativeFrom="paragraph">
            <wp:posOffset>126365</wp:posOffset>
          </wp:positionV>
          <wp:extent cx="6804000" cy="253386"/>
          <wp:effectExtent l="0" t="0" r="3810" b="635"/>
          <wp:wrapNone/>
          <wp:docPr id="805189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E34E5A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B746731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02DC5002"/>
    <w:multiLevelType w:val="multilevel"/>
    <w:tmpl w:val="317856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24D5B"/>
    <w:multiLevelType w:val="hybridMultilevel"/>
    <w:tmpl w:val="A29CC74A"/>
    <w:lvl w:ilvl="0" w:tplc="1FFEC70C">
      <w:start w:val="1"/>
      <w:numFmt w:val="lowerLetter"/>
      <w:lvlText w:val="%1)"/>
      <w:lvlJc w:val="left"/>
      <w:pPr>
        <w:ind w:left="1701" w:hanging="567"/>
      </w:pPr>
      <w:rPr>
        <w:rFonts w:ascii="Montserrat Light" w:hAnsi="Montserrat Light" w:hint="default"/>
        <w:b w:val="0"/>
        <w:i w:val="0"/>
        <w:color w:val="auto"/>
        <w:sz w:val="22"/>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5"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4C0DBA"/>
    <w:multiLevelType w:val="hybridMultilevel"/>
    <w:tmpl w:val="D15C56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F630F2"/>
    <w:multiLevelType w:val="hybridMultilevel"/>
    <w:tmpl w:val="DDB27A1A"/>
    <w:lvl w:ilvl="0" w:tplc="BC50FE9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4E13D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3678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D079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2854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6258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FA89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FCFF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1C16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9E09BB"/>
    <w:multiLevelType w:val="hybridMultilevel"/>
    <w:tmpl w:val="E4320BF8"/>
    <w:lvl w:ilvl="0" w:tplc="86B2C846">
      <w:start w:val="1"/>
      <w:numFmt w:val="bullet"/>
      <w:lvlText w:val=""/>
      <w:lvlJc w:val="left"/>
      <w:pPr>
        <w:ind w:left="1701" w:hanging="567"/>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0"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3E6163"/>
    <w:multiLevelType w:val="multilevel"/>
    <w:tmpl w:val="6C22C33A"/>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lvlText w:val="%1.%2.%3."/>
      <w:lvlJc w:val="left"/>
      <w:pPr>
        <w:ind w:left="1134" w:hanging="1134"/>
      </w:pPr>
      <w:rPr>
        <w:rFonts w:ascii="Figtree" w:hAnsi="Figtree" w:hint="default"/>
        <w:b/>
        <w:i w:val="0"/>
        <w:sz w:val="28"/>
      </w:rPr>
    </w:lvl>
    <w:lvl w:ilvl="3">
      <w:start w:val="1"/>
      <w:numFmt w:val="decimal"/>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2" w15:restartNumberingAfterBreak="0">
    <w:nsid w:val="426155A0"/>
    <w:multiLevelType w:val="hybridMultilevel"/>
    <w:tmpl w:val="65642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457D1C67"/>
    <w:multiLevelType w:val="hybridMultilevel"/>
    <w:tmpl w:val="C7A23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6B83988"/>
    <w:multiLevelType w:val="hybridMultilevel"/>
    <w:tmpl w:val="D70098A2"/>
    <w:lvl w:ilvl="0" w:tplc="0AD28780">
      <w:start w:val="1"/>
      <w:numFmt w:val="bullet"/>
      <w:lvlText w:val=""/>
      <w:lvlJc w:val="left"/>
      <w:pPr>
        <w:ind w:left="1134"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454053"/>
    <w:multiLevelType w:val="hybridMultilevel"/>
    <w:tmpl w:val="F23A2CFC"/>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32758DD"/>
    <w:multiLevelType w:val="hybridMultilevel"/>
    <w:tmpl w:val="55A03AEC"/>
    <w:lvl w:ilvl="0" w:tplc="2910C2B2">
      <w:start w:val="1"/>
      <w:numFmt w:val="decimal"/>
      <w:pStyle w:val="Numberlist"/>
      <w:lvlText w:val="%1."/>
      <w:lvlJc w:val="left"/>
      <w:pPr>
        <w:ind w:left="851" w:hanging="284"/>
      </w:pPr>
      <w:rPr>
        <w:rFonts w:hint="default"/>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D8628D9"/>
    <w:multiLevelType w:val="hybridMultilevel"/>
    <w:tmpl w:val="70BC8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C83387"/>
    <w:multiLevelType w:val="hybridMultilevel"/>
    <w:tmpl w:val="013A6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23" w15:restartNumberingAfterBreak="0">
    <w:nsid w:val="7B0717F5"/>
    <w:multiLevelType w:val="hybridMultilevel"/>
    <w:tmpl w:val="6130EC46"/>
    <w:lvl w:ilvl="0" w:tplc="E1AC4982">
      <w:start w:val="1"/>
      <w:numFmt w:val="decimal"/>
      <w:lvlText w:val="%1."/>
      <w:lvlJc w:val="left"/>
      <w:pPr>
        <w:ind w:left="1134" w:hanging="567"/>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775049767">
    <w:abstractNumId w:val="11"/>
  </w:num>
  <w:num w:numId="2" w16cid:durableId="1710959336">
    <w:abstractNumId w:val="12"/>
  </w:num>
  <w:num w:numId="3" w16cid:durableId="37897106">
    <w:abstractNumId w:val="3"/>
  </w:num>
  <w:num w:numId="4" w16cid:durableId="1065445368">
    <w:abstractNumId w:val="21"/>
  </w:num>
  <w:num w:numId="5" w16cid:durableId="1509756976">
    <w:abstractNumId w:val="18"/>
  </w:num>
  <w:num w:numId="6" w16cid:durableId="1992630998">
    <w:abstractNumId w:val="2"/>
  </w:num>
  <w:num w:numId="7" w16cid:durableId="1127549620">
    <w:abstractNumId w:val="1"/>
  </w:num>
  <w:num w:numId="8" w16cid:durableId="1623220833">
    <w:abstractNumId w:val="0"/>
  </w:num>
  <w:num w:numId="9" w16cid:durableId="1589922319">
    <w:abstractNumId w:val="13"/>
  </w:num>
  <w:num w:numId="10" w16cid:durableId="380635671">
    <w:abstractNumId w:val="16"/>
  </w:num>
  <w:num w:numId="11" w16cid:durableId="2075270541">
    <w:abstractNumId w:val="9"/>
  </w:num>
  <w:num w:numId="12" w16cid:durableId="658967853">
    <w:abstractNumId w:val="23"/>
  </w:num>
  <w:num w:numId="13" w16cid:durableId="1582442330">
    <w:abstractNumId w:val="4"/>
  </w:num>
  <w:num w:numId="14" w16cid:durableId="1693529811">
    <w:abstractNumId w:val="22"/>
  </w:num>
  <w:num w:numId="15" w16cid:durableId="1663772690">
    <w:abstractNumId w:val="10"/>
  </w:num>
  <w:num w:numId="16" w16cid:durableId="112597264">
    <w:abstractNumId w:val="7"/>
  </w:num>
  <w:num w:numId="17" w16cid:durableId="714547675">
    <w:abstractNumId w:val="5"/>
  </w:num>
  <w:num w:numId="18" w16cid:durableId="1528326635">
    <w:abstractNumId w:val="15"/>
  </w:num>
  <w:num w:numId="19" w16cid:durableId="996686339">
    <w:abstractNumId w:val="19"/>
  </w:num>
  <w:num w:numId="20" w16cid:durableId="1796832231">
    <w:abstractNumId w:val="8"/>
  </w:num>
  <w:num w:numId="21" w16cid:durableId="277028176">
    <w:abstractNumId w:val="17"/>
  </w:num>
  <w:num w:numId="22" w16cid:durableId="1680959698">
    <w:abstractNumId w:val="14"/>
  </w:num>
  <w:num w:numId="23" w16cid:durableId="140509826">
    <w:abstractNumId w:val="6"/>
  </w:num>
  <w:num w:numId="24" w16cid:durableId="11267770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embedSystemFonts/>
  <w:saveSubset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77"/>
    <w:rsid w:val="00014C9E"/>
    <w:rsid w:val="000208DB"/>
    <w:rsid w:val="00020937"/>
    <w:rsid w:val="000217FA"/>
    <w:rsid w:val="0003148E"/>
    <w:rsid w:val="00032F27"/>
    <w:rsid w:val="00033B7F"/>
    <w:rsid w:val="00035F9E"/>
    <w:rsid w:val="000439EF"/>
    <w:rsid w:val="0004620D"/>
    <w:rsid w:val="000650C2"/>
    <w:rsid w:val="0006516C"/>
    <w:rsid w:val="0006530F"/>
    <w:rsid w:val="00066747"/>
    <w:rsid w:val="00066D94"/>
    <w:rsid w:val="00066E08"/>
    <w:rsid w:val="0007050E"/>
    <w:rsid w:val="00082AC3"/>
    <w:rsid w:val="00092801"/>
    <w:rsid w:val="00094E27"/>
    <w:rsid w:val="000A3C09"/>
    <w:rsid w:val="000C11D1"/>
    <w:rsid w:val="000C6C71"/>
    <w:rsid w:val="000D691F"/>
    <w:rsid w:val="000E15E1"/>
    <w:rsid w:val="000E2091"/>
    <w:rsid w:val="000E2F26"/>
    <w:rsid w:val="000E5B0B"/>
    <w:rsid w:val="000F1EDD"/>
    <w:rsid w:val="000F640B"/>
    <w:rsid w:val="0011477C"/>
    <w:rsid w:val="001238C6"/>
    <w:rsid w:val="00132A36"/>
    <w:rsid w:val="00134C15"/>
    <w:rsid w:val="00137386"/>
    <w:rsid w:val="00137B58"/>
    <w:rsid w:val="0014145F"/>
    <w:rsid w:val="00152835"/>
    <w:rsid w:val="00152AE6"/>
    <w:rsid w:val="00154A69"/>
    <w:rsid w:val="0015529F"/>
    <w:rsid w:val="00155588"/>
    <w:rsid w:val="001600EC"/>
    <w:rsid w:val="00162A8C"/>
    <w:rsid w:val="001709BE"/>
    <w:rsid w:val="00175BFD"/>
    <w:rsid w:val="00176CDE"/>
    <w:rsid w:val="00182B22"/>
    <w:rsid w:val="00183D12"/>
    <w:rsid w:val="00185B11"/>
    <w:rsid w:val="00191093"/>
    <w:rsid w:val="00194F98"/>
    <w:rsid w:val="001972A9"/>
    <w:rsid w:val="001A1E28"/>
    <w:rsid w:val="001B6FB5"/>
    <w:rsid w:val="001C2703"/>
    <w:rsid w:val="001C6644"/>
    <w:rsid w:val="001D77DA"/>
    <w:rsid w:val="001E2910"/>
    <w:rsid w:val="001E3BCE"/>
    <w:rsid w:val="001E44F2"/>
    <w:rsid w:val="001E5525"/>
    <w:rsid w:val="001F357A"/>
    <w:rsid w:val="00202329"/>
    <w:rsid w:val="0022574D"/>
    <w:rsid w:val="002260DA"/>
    <w:rsid w:val="00234670"/>
    <w:rsid w:val="002431F7"/>
    <w:rsid w:val="00255E42"/>
    <w:rsid w:val="00256887"/>
    <w:rsid w:val="002641FD"/>
    <w:rsid w:val="00264846"/>
    <w:rsid w:val="00267F48"/>
    <w:rsid w:val="002761F2"/>
    <w:rsid w:val="0028219F"/>
    <w:rsid w:val="002823CC"/>
    <w:rsid w:val="00286373"/>
    <w:rsid w:val="002920C8"/>
    <w:rsid w:val="00292978"/>
    <w:rsid w:val="002A02A4"/>
    <w:rsid w:val="002A096B"/>
    <w:rsid w:val="002A3720"/>
    <w:rsid w:val="002A65F1"/>
    <w:rsid w:val="002B086E"/>
    <w:rsid w:val="002B6761"/>
    <w:rsid w:val="002B69D6"/>
    <w:rsid w:val="002B7A17"/>
    <w:rsid w:val="002C1B7A"/>
    <w:rsid w:val="002C21DA"/>
    <w:rsid w:val="002C51CE"/>
    <w:rsid w:val="002D6393"/>
    <w:rsid w:val="002D64AE"/>
    <w:rsid w:val="002E03F2"/>
    <w:rsid w:val="002E1E0A"/>
    <w:rsid w:val="002E2D72"/>
    <w:rsid w:val="002E3C35"/>
    <w:rsid w:val="002E4C08"/>
    <w:rsid w:val="002E79E2"/>
    <w:rsid w:val="002F1D41"/>
    <w:rsid w:val="00303DD8"/>
    <w:rsid w:val="00306CC8"/>
    <w:rsid w:val="00311A98"/>
    <w:rsid w:val="00313F4D"/>
    <w:rsid w:val="0032085B"/>
    <w:rsid w:val="00325D71"/>
    <w:rsid w:val="00331674"/>
    <w:rsid w:val="00332077"/>
    <w:rsid w:val="003332F3"/>
    <w:rsid w:val="0033641D"/>
    <w:rsid w:val="00350EFD"/>
    <w:rsid w:val="0035305B"/>
    <w:rsid w:val="00353B94"/>
    <w:rsid w:val="003603BA"/>
    <w:rsid w:val="00364719"/>
    <w:rsid w:val="0036568D"/>
    <w:rsid w:val="00366B6B"/>
    <w:rsid w:val="00370581"/>
    <w:rsid w:val="00371D38"/>
    <w:rsid w:val="003824BC"/>
    <w:rsid w:val="003906C2"/>
    <w:rsid w:val="00391057"/>
    <w:rsid w:val="003A7644"/>
    <w:rsid w:val="003B008A"/>
    <w:rsid w:val="003B1B6E"/>
    <w:rsid w:val="003B54B5"/>
    <w:rsid w:val="003B60EF"/>
    <w:rsid w:val="003C1220"/>
    <w:rsid w:val="003C436F"/>
    <w:rsid w:val="003D2474"/>
    <w:rsid w:val="003D4FAF"/>
    <w:rsid w:val="003D6645"/>
    <w:rsid w:val="003E4D7F"/>
    <w:rsid w:val="003F0139"/>
    <w:rsid w:val="003F05DC"/>
    <w:rsid w:val="003F21A2"/>
    <w:rsid w:val="003F4C3A"/>
    <w:rsid w:val="003F4CB3"/>
    <w:rsid w:val="00402E68"/>
    <w:rsid w:val="004050FE"/>
    <w:rsid w:val="00410889"/>
    <w:rsid w:val="00414145"/>
    <w:rsid w:val="00415B28"/>
    <w:rsid w:val="0041660E"/>
    <w:rsid w:val="00416861"/>
    <w:rsid w:val="004210EB"/>
    <w:rsid w:val="00421D46"/>
    <w:rsid w:val="00426576"/>
    <w:rsid w:val="0043054B"/>
    <w:rsid w:val="00430896"/>
    <w:rsid w:val="00441EB6"/>
    <w:rsid w:val="004429D9"/>
    <w:rsid w:val="0046212B"/>
    <w:rsid w:val="00465FFB"/>
    <w:rsid w:val="00481DB4"/>
    <w:rsid w:val="00486D9B"/>
    <w:rsid w:val="0048772D"/>
    <w:rsid w:val="00487EE9"/>
    <w:rsid w:val="00497AD6"/>
    <w:rsid w:val="004A227A"/>
    <w:rsid w:val="004A2C68"/>
    <w:rsid w:val="004A3221"/>
    <w:rsid w:val="004A65CF"/>
    <w:rsid w:val="004A7810"/>
    <w:rsid w:val="004B455B"/>
    <w:rsid w:val="004C00BC"/>
    <w:rsid w:val="004C0895"/>
    <w:rsid w:val="004D163F"/>
    <w:rsid w:val="004D40FB"/>
    <w:rsid w:val="004D5FC3"/>
    <w:rsid w:val="004E5F65"/>
    <w:rsid w:val="004E7177"/>
    <w:rsid w:val="004E7CFB"/>
    <w:rsid w:val="004F5BB4"/>
    <w:rsid w:val="005069A8"/>
    <w:rsid w:val="00523655"/>
    <w:rsid w:val="00523B77"/>
    <w:rsid w:val="00524EC7"/>
    <w:rsid w:val="00527370"/>
    <w:rsid w:val="0053225A"/>
    <w:rsid w:val="005324A5"/>
    <w:rsid w:val="00534E82"/>
    <w:rsid w:val="00536EFE"/>
    <w:rsid w:val="0054235D"/>
    <w:rsid w:val="00555765"/>
    <w:rsid w:val="005563F4"/>
    <w:rsid w:val="00574380"/>
    <w:rsid w:val="00574D3D"/>
    <w:rsid w:val="00581435"/>
    <w:rsid w:val="00586AAF"/>
    <w:rsid w:val="00587965"/>
    <w:rsid w:val="00597E56"/>
    <w:rsid w:val="005A0A58"/>
    <w:rsid w:val="005A2769"/>
    <w:rsid w:val="005A2F5C"/>
    <w:rsid w:val="005A300C"/>
    <w:rsid w:val="005A38C2"/>
    <w:rsid w:val="005A656D"/>
    <w:rsid w:val="005A66CE"/>
    <w:rsid w:val="005B0D93"/>
    <w:rsid w:val="005B33F0"/>
    <w:rsid w:val="005B4224"/>
    <w:rsid w:val="005C5075"/>
    <w:rsid w:val="005C553B"/>
    <w:rsid w:val="005C6623"/>
    <w:rsid w:val="005C75D5"/>
    <w:rsid w:val="005F0B6B"/>
    <w:rsid w:val="006007BF"/>
    <w:rsid w:val="00602689"/>
    <w:rsid w:val="00610438"/>
    <w:rsid w:val="00616CE3"/>
    <w:rsid w:val="00617979"/>
    <w:rsid w:val="006209FF"/>
    <w:rsid w:val="00630274"/>
    <w:rsid w:val="006471A8"/>
    <w:rsid w:val="006511A2"/>
    <w:rsid w:val="00651966"/>
    <w:rsid w:val="00652585"/>
    <w:rsid w:val="00652807"/>
    <w:rsid w:val="006538F0"/>
    <w:rsid w:val="00662B46"/>
    <w:rsid w:val="00667D45"/>
    <w:rsid w:val="00671688"/>
    <w:rsid w:val="0067718E"/>
    <w:rsid w:val="00685314"/>
    <w:rsid w:val="006921D8"/>
    <w:rsid w:val="006926C6"/>
    <w:rsid w:val="00697B9A"/>
    <w:rsid w:val="006A45C5"/>
    <w:rsid w:val="006A5BEC"/>
    <w:rsid w:val="006B0EFF"/>
    <w:rsid w:val="006B7965"/>
    <w:rsid w:val="006C0FEB"/>
    <w:rsid w:val="006D2FEC"/>
    <w:rsid w:val="006D3A01"/>
    <w:rsid w:val="006D4BD6"/>
    <w:rsid w:val="006D71DB"/>
    <w:rsid w:val="006F0468"/>
    <w:rsid w:val="006F385F"/>
    <w:rsid w:val="00700570"/>
    <w:rsid w:val="007040AE"/>
    <w:rsid w:val="00724E3E"/>
    <w:rsid w:val="007269BD"/>
    <w:rsid w:val="0074135F"/>
    <w:rsid w:val="00741562"/>
    <w:rsid w:val="007458DA"/>
    <w:rsid w:val="00750DA6"/>
    <w:rsid w:val="0075246A"/>
    <w:rsid w:val="00757101"/>
    <w:rsid w:val="00760749"/>
    <w:rsid w:val="00762BD0"/>
    <w:rsid w:val="007655BA"/>
    <w:rsid w:val="00765FEF"/>
    <w:rsid w:val="0077328C"/>
    <w:rsid w:val="007741DD"/>
    <w:rsid w:val="007760E2"/>
    <w:rsid w:val="00786B7E"/>
    <w:rsid w:val="00787EDF"/>
    <w:rsid w:val="00794D9B"/>
    <w:rsid w:val="00795A3F"/>
    <w:rsid w:val="00797315"/>
    <w:rsid w:val="007A521A"/>
    <w:rsid w:val="007A5D0E"/>
    <w:rsid w:val="007B1BA5"/>
    <w:rsid w:val="007B2F2F"/>
    <w:rsid w:val="007B3E46"/>
    <w:rsid w:val="007C1D30"/>
    <w:rsid w:val="007C2497"/>
    <w:rsid w:val="007C6FF5"/>
    <w:rsid w:val="007D5CA7"/>
    <w:rsid w:val="007D6B05"/>
    <w:rsid w:val="007E2CF4"/>
    <w:rsid w:val="007E4E2E"/>
    <w:rsid w:val="007F513E"/>
    <w:rsid w:val="007F5A7E"/>
    <w:rsid w:val="008016B7"/>
    <w:rsid w:val="0080546A"/>
    <w:rsid w:val="008056F1"/>
    <w:rsid w:val="00813540"/>
    <w:rsid w:val="00814B55"/>
    <w:rsid w:val="00817DA1"/>
    <w:rsid w:val="0082080E"/>
    <w:rsid w:val="00820B3A"/>
    <w:rsid w:val="00820D5C"/>
    <w:rsid w:val="0082549C"/>
    <w:rsid w:val="00833678"/>
    <w:rsid w:val="0084601C"/>
    <w:rsid w:val="00853220"/>
    <w:rsid w:val="008538D4"/>
    <w:rsid w:val="00853DE6"/>
    <w:rsid w:val="00855A26"/>
    <w:rsid w:val="008648DD"/>
    <w:rsid w:val="00866B4E"/>
    <w:rsid w:val="00870762"/>
    <w:rsid w:val="008723D2"/>
    <w:rsid w:val="00876F5F"/>
    <w:rsid w:val="00877F5A"/>
    <w:rsid w:val="008856DD"/>
    <w:rsid w:val="008876C2"/>
    <w:rsid w:val="00895ADE"/>
    <w:rsid w:val="008965EE"/>
    <w:rsid w:val="008A5150"/>
    <w:rsid w:val="008A7DCD"/>
    <w:rsid w:val="008B460F"/>
    <w:rsid w:val="008B4D68"/>
    <w:rsid w:val="008B55C9"/>
    <w:rsid w:val="008B5F2E"/>
    <w:rsid w:val="008B6E6B"/>
    <w:rsid w:val="008C3085"/>
    <w:rsid w:val="008C4706"/>
    <w:rsid w:val="008C6142"/>
    <w:rsid w:val="008D140D"/>
    <w:rsid w:val="008D4504"/>
    <w:rsid w:val="008D7670"/>
    <w:rsid w:val="008E0AD5"/>
    <w:rsid w:val="008E316B"/>
    <w:rsid w:val="008F5350"/>
    <w:rsid w:val="00901E6B"/>
    <w:rsid w:val="00911944"/>
    <w:rsid w:val="00911ABF"/>
    <w:rsid w:val="00917B5C"/>
    <w:rsid w:val="00922C9A"/>
    <w:rsid w:val="0092574D"/>
    <w:rsid w:val="0093598F"/>
    <w:rsid w:val="00936440"/>
    <w:rsid w:val="00937313"/>
    <w:rsid w:val="009375F6"/>
    <w:rsid w:val="00946E72"/>
    <w:rsid w:val="00951F45"/>
    <w:rsid w:val="00953AB3"/>
    <w:rsid w:val="009600E4"/>
    <w:rsid w:val="00965F5F"/>
    <w:rsid w:val="00966AAB"/>
    <w:rsid w:val="00981E9D"/>
    <w:rsid w:val="009856C2"/>
    <w:rsid w:val="00987561"/>
    <w:rsid w:val="009A0F75"/>
    <w:rsid w:val="009A26F4"/>
    <w:rsid w:val="009A2E1D"/>
    <w:rsid w:val="009A4495"/>
    <w:rsid w:val="009B0E0C"/>
    <w:rsid w:val="009B0E76"/>
    <w:rsid w:val="009B45E0"/>
    <w:rsid w:val="009D3007"/>
    <w:rsid w:val="009D73A3"/>
    <w:rsid w:val="009E190A"/>
    <w:rsid w:val="009E6BF5"/>
    <w:rsid w:val="009F23DA"/>
    <w:rsid w:val="009F393B"/>
    <w:rsid w:val="009F7157"/>
    <w:rsid w:val="00A0086B"/>
    <w:rsid w:val="00A03FE1"/>
    <w:rsid w:val="00A21BA0"/>
    <w:rsid w:val="00A31043"/>
    <w:rsid w:val="00A428D1"/>
    <w:rsid w:val="00A433B2"/>
    <w:rsid w:val="00A45AFE"/>
    <w:rsid w:val="00A7418D"/>
    <w:rsid w:val="00A76D1A"/>
    <w:rsid w:val="00A85367"/>
    <w:rsid w:val="00A922CF"/>
    <w:rsid w:val="00A92980"/>
    <w:rsid w:val="00AA5160"/>
    <w:rsid w:val="00AC061A"/>
    <w:rsid w:val="00AD1429"/>
    <w:rsid w:val="00AD2A6A"/>
    <w:rsid w:val="00AD4410"/>
    <w:rsid w:val="00AD6324"/>
    <w:rsid w:val="00AE3655"/>
    <w:rsid w:val="00AF4694"/>
    <w:rsid w:val="00B02C91"/>
    <w:rsid w:val="00B14693"/>
    <w:rsid w:val="00B169B8"/>
    <w:rsid w:val="00B20A72"/>
    <w:rsid w:val="00B2253A"/>
    <w:rsid w:val="00B333F3"/>
    <w:rsid w:val="00B409DE"/>
    <w:rsid w:val="00B43BF4"/>
    <w:rsid w:val="00B52AFD"/>
    <w:rsid w:val="00B57DB4"/>
    <w:rsid w:val="00B632F7"/>
    <w:rsid w:val="00B63EC6"/>
    <w:rsid w:val="00B758A3"/>
    <w:rsid w:val="00B87D62"/>
    <w:rsid w:val="00B91DEE"/>
    <w:rsid w:val="00B94526"/>
    <w:rsid w:val="00BA4525"/>
    <w:rsid w:val="00BB703B"/>
    <w:rsid w:val="00BB7B1E"/>
    <w:rsid w:val="00BC0C8C"/>
    <w:rsid w:val="00BC13CF"/>
    <w:rsid w:val="00BC51AA"/>
    <w:rsid w:val="00BD463A"/>
    <w:rsid w:val="00BD4FA5"/>
    <w:rsid w:val="00BE0167"/>
    <w:rsid w:val="00BE5D1E"/>
    <w:rsid w:val="00BE6F66"/>
    <w:rsid w:val="00BF26AA"/>
    <w:rsid w:val="00BF3BCE"/>
    <w:rsid w:val="00C003E2"/>
    <w:rsid w:val="00C004DC"/>
    <w:rsid w:val="00C12ECC"/>
    <w:rsid w:val="00C1331D"/>
    <w:rsid w:val="00C217D8"/>
    <w:rsid w:val="00C25021"/>
    <w:rsid w:val="00C341D9"/>
    <w:rsid w:val="00C34B4B"/>
    <w:rsid w:val="00C34B92"/>
    <w:rsid w:val="00C4044B"/>
    <w:rsid w:val="00C45675"/>
    <w:rsid w:val="00C57911"/>
    <w:rsid w:val="00C60BAC"/>
    <w:rsid w:val="00C62026"/>
    <w:rsid w:val="00C63B6C"/>
    <w:rsid w:val="00C66561"/>
    <w:rsid w:val="00C75240"/>
    <w:rsid w:val="00C82ADE"/>
    <w:rsid w:val="00C85939"/>
    <w:rsid w:val="00CA2106"/>
    <w:rsid w:val="00CA310D"/>
    <w:rsid w:val="00CB5921"/>
    <w:rsid w:val="00CC0164"/>
    <w:rsid w:val="00CC14FB"/>
    <w:rsid w:val="00CC5731"/>
    <w:rsid w:val="00CE538C"/>
    <w:rsid w:val="00CE5672"/>
    <w:rsid w:val="00CE7486"/>
    <w:rsid w:val="00CF034F"/>
    <w:rsid w:val="00CF0E9B"/>
    <w:rsid w:val="00D01A91"/>
    <w:rsid w:val="00D04303"/>
    <w:rsid w:val="00D212FD"/>
    <w:rsid w:val="00D2240C"/>
    <w:rsid w:val="00D24437"/>
    <w:rsid w:val="00D24EA6"/>
    <w:rsid w:val="00D25DCB"/>
    <w:rsid w:val="00D419BB"/>
    <w:rsid w:val="00D420D9"/>
    <w:rsid w:val="00D43346"/>
    <w:rsid w:val="00D43923"/>
    <w:rsid w:val="00D44765"/>
    <w:rsid w:val="00D55752"/>
    <w:rsid w:val="00D63AB5"/>
    <w:rsid w:val="00D67109"/>
    <w:rsid w:val="00D70BF9"/>
    <w:rsid w:val="00D71E1F"/>
    <w:rsid w:val="00D75DE4"/>
    <w:rsid w:val="00D767F5"/>
    <w:rsid w:val="00D77AD3"/>
    <w:rsid w:val="00D77C82"/>
    <w:rsid w:val="00D83199"/>
    <w:rsid w:val="00D8439A"/>
    <w:rsid w:val="00D856D5"/>
    <w:rsid w:val="00D95E09"/>
    <w:rsid w:val="00D975A7"/>
    <w:rsid w:val="00DB540B"/>
    <w:rsid w:val="00DB79DE"/>
    <w:rsid w:val="00DC04D7"/>
    <w:rsid w:val="00DC43A3"/>
    <w:rsid w:val="00DC43C6"/>
    <w:rsid w:val="00DC7582"/>
    <w:rsid w:val="00DD050E"/>
    <w:rsid w:val="00DE2271"/>
    <w:rsid w:val="00DE6A7F"/>
    <w:rsid w:val="00DE7270"/>
    <w:rsid w:val="00DF1239"/>
    <w:rsid w:val="00DF1581"/>
    <w:rsid w:val="00DF18B7"/>
    <w:rsid w:val="00DF5FF9"/>
    <w:rsid w:val="00E000D7"/>
    <w:rsid w:val="00E1001C"/>
    <w:rsid w:val="00E10B82"/>
    <w:rsid w:val="00E112F1"/>
    <w:rsid w:val="00E20058"/>
    <w:rsid w:val="00E22609"/>
    <w:rsid w:val="00E234F0"/>
    <w:rsid w:val="00E27367"/>
    <w:rsid w:val="00E4088E"/>
    <w:rsid w:val="00E424DA"/>
    <w:rsid w:val="00E536DC"/>
    <w:rsid w:val="00E55C4A"/>
    <w:rsid w:val="00E5797C"/>
    <w:rsid w:val="00E61FA2"/>
    <w:rsid w:val="00E635A6"/>
    <w:rsid w:val="00E710B2"/>
    <w:rsid w:val="00E71734"/>
    <w:rsid w:val="00E74211"/>
    <w:rsid w:val="00E76654"/>
    <w:rsid w:val="00E77C81"/>
    <w:rsid w:val="00E81CB0"/>
    <w:rsid w:val="00E8323D"/>
    <w:rsid w:val="00E85D33"/>
    <w:rsid w:val="00E871A8"/>
    <w:rsid w:val="00E90364"/>
    <w:rsid w:val="00E91D10"/>
    <w:rsid w:val="00E93347"/>
    <w:rsid w:val="00EA096D"/>
    <w:rsid w:val="00EB2811"/>
    <w:rsid w:val="00EB3038"/>
    <w:rsid w:val="00EC1115"/>
    <w:rsid w:val="00EC175D"/>
    <w:rsid w:val="00EC2133"/>
    <w:rsid w:val="00EC796E"/>
    <w:rsid w:val="00ED1EA6"/>
    <w:rsid w:val="00ED3E02"/>
    <w:rsid w:val="00EE0D2A"/>
    <w:rsid w:val="00EE29DC"/>
    <w:rsid w:val="00EE41BF"/>
    <w:rsid w:val="00EE77E0"/>
    <w:rsid w:val="00EF05E8"/>
    <w:rsid w:val="00EF3289"/>
    <w:rsid w:val="00EF4EE4"/>
    <w:rsid w:val="00F02405"/>
    <w:rsid w:val="00F04C1A"/>
    <w:rsid w:val="00F078E3"/>
    <w:rsid w:val="00F10D42"/>
    <w:rsid w:val="00F1127F"/>
    <w:rsid w:val="00F17CF0"/>
    <w:rsid w:val="00F17E19"/>
    <w:rsid w:val="00F2051A"/>
    <w:rsid w:val="00F209F9"/>
    <w:rsid w:val="00F22D43"/>
    <w:rsid w:val="00F26426"/>
    <w:rsid w:val="00F2693F"/>
    <w:rsid w:val="00F3281A"/>
    <w:rsid w:val="00F41476"/>
    <w:rsid w:val="00F5074A"/>
    <w:rsid w:val="00F5076F"/>
    <w:rsid w:val="00F50B47"/>
    <w:rsid w:val="00F549D3"/>
    <w:rsid w:val="00F559A5"/>
    <w:rsid w:val="00F57EB3"/>
    <w:rsid w:val="00F71083"/>
    <w:rsid w:val="00F80443"/>
    <w:rsid w:val="00F81233"/>
    <w:rsid w:val="00F862AE"/>
    <w:rsid w:val="00F9159C"/>
    <w:rsid w:val="00FA005F"/>
    <w:rsid w:val="00FA0812"/>
    <w:rsid w:val="00FB5B97"/>
    <w:rsid w:val="00FD7757"/>
    <w:rsid w:val="00FE2973"/>
    <w:rsid w:val="00FE607D"/>
    <w:rsid w:val="00FE6367"/>
    <w:rsid w:val="00FF45E5"/>
    <w:rsid w:val="00FF5F09"/>
    <w:rsid w:val="3293429A"/>
    <w:rsid w:val="488AF4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3C5F1"/>
  <w15:chartTrackingRefBased/>
  <w15:docId w15:val="{DFA52B27-B0E1-3245-9699-8F42504F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2A096B"/>
    <w:pPr>
      <w:keepNext/>
      <w:keepLines/>
      <w:pageBreakBefore/>
      <w:spacing w:before="240"/>
      <w:ind w:left="1134" w:hanging="1134"/>
      <w:outlineLvl w:val="0"/>
    </w:pPr>
    <w:rPr>
      <w:rFonts w:asciiTheme="majorHAnsi" w:eastAsiaTheme="majorEastAsia" w:hAnsiTheme="majorHAnsi" w:cstheme="majorBidi"/>
      <w:color w:val="auto"/>
      <w:sz w:val="40"/>
      <w:szCs w:val="40"/>
    </w:rPr>
  </w:style>
  <w:style w:type="paragraph" w:styleId="Heading2">
    <w:name w:val="heading 2"/>
    <w:basedOn w:val="Normal"/>
    <w:next w:val="Normal"/>
    <w:link w:val="Heading2Char"/>
    <w:uiPriority w:val="9"/>
    <w:unhideWhenUsed/>
    <w:qFormat/>
    <w:rsid w:val="00EF05E8"/>
    <w:pPr>
      <w:keepNext/>
      <w:keepLines/>
      <w:ind w:left="1134" w:hanging="1134"/>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rsid w:val="00EF05E8"/>
    <w:pPr>
      <w:ind w:left="1134" w:hanging="1134"/>
      <w:outlineLvl w:val="2"/>
    </w:pPr>
    <w:rPr>
      <w:b/>
      <w:bCs/>
      <w:sz w:val="28"/>
      <w:szCs w:val="28"/>
    </w:rPr>
  </w:style>
  <w:style w:type="paragraph" w:styleId="Heading4">
    <w:name w:val="heading 4"/>
    <w:basedOn w:val="Normal"/>
    <w:next w:val="Normal"/>
    <w:link w:val="Heading4Char"/>
    <w:uiPriority w:val="9"/>
    <w:unhideWhenUsed/>
    <w:qFormat/>
    <w:rsid w:val="002A096B"/>
    <w:pPr>
      <w:ind w:left="1134" w:hanging="1134"/>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96B"/>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EF05E8"/>
    <w:rPr>
      <w:rFonts w:eastAsiaTheme="majorEastAsia" w:cstheme="majorBidi"/>
      <w:b/>
      <w:bCs/>
      <w:color w:val="0D0D0D" w:themeColor="text1"/>
      <w:sz w:val="32"/>
      <w:szCs w:val="32"/>
    </w:rPr>
  </w:style>
  <w:style w:type="character" w:customStyle="1" w:styleId="Heading3Char">
    <w:name w:val="Heading 3 Char"/>
    <w:basedOn w:val="DefaultParagraphFont"/>
    <w:link w:val="Heading3"/>
    <w:uiPriority w:val="9"/>
    <w:rsid w:val="00EF05E8"/>
    <w:rPr>
      <w:b/>
      <w:bCs/>
      <w:color w:val="0D0D0D" w:themeColor="text1"/>
      <w:sz w:val="28"/>
      <w:szCs w:val="28"/>
    </w:rPr>
  </w:style>
  <w:style w:type="character" w:customStyle="1" w:styleId="Heading4Char">
    <w:name w:val="Heading 4 Char"/>
    <w:basedOn w:val="DefaultParagraphFont"/>
    <w:link w:val="Heading4"/>
    <w:uiPriority w:val="9"/>
    <w:rsid w:val="002A096B"/>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15"/>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16"/>
      </w:numPr>
    </w:pPr>
  </w:style>
  <w:style w:type="paragraph" w:customStyle="1" w:styleId="Bulletlist1">
    <w:name w:val="Bullet list 1"/>
    <w:basedOn w:val="Normal"/>
    <w:link w:val="Bulletlist1Char"/>
    <w:qFormat/>
    <w:rsid w:val="00402E68"/>
    <w:pPr>
      <w:numPr>
        <w:numId w:val="3"/>
      </w:numPr>
      <w:spacing w:before="0"/>
    </w:pPr>
  </w:style>
  <w:style w:type="character" w:customStyle="1" w:styleId="Bulletlist1Char">
    <w:name w:val="Bullet list 1 Char"/>
    <w:basedOn w:val="DefaultParagraphFont"/>
    <w:link w:val="Bulletlist1"/>
    <w:rsid w:val="00DF18B7"/>
    <w:rPr>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sz w:val="24"/>
      <w:szCs w:val="24"/>
    </w:rPr>
  </w:style>
  <w:style w:type="paragraph" w:customStyle="1" w:styleId="Numberlist">
    <w:name w:val="Number list"/>
    <w:basedOn w:val="Normal"/>
    <w:link w:val="NumberlistChar"/>
    <w:qFormat/>
    <w:rsid w:val="00402E68"/>
    <w:pPr>
      <w:numPr>
        <w:numId w:val="5"/>
      </w:numPr>
      <w:spacing w:before="0"/>
      <w:contextualSpacing/>
    </w:pPr>
  </w:style>
  <w:style w:type="numbering" w:customStyle="1" w:styleId="CurrentList3">
    <w:name w:val="Current List3"/>
    <w:uiPriority w:val="99"/>
    <w:rsid w:val="00402E68"/>
    <w:pPr>
      <w:numPr>
        <w:numId w:val="17"/>
      </w:numPr>
    </w:pPr>
  </w:style>
  <w:style w:type="character" w:customStyle="1" w:styleId="NumberlistChar">
    <w:name w:val="Number list Char"/>
    <w:basedOn w:val="DefaultParagraphFont"/>
    <w:link w:val="Numberlist"/>
    <w:rsid w:val="00410889"/>
    <w:rPr>
      <w:sz w:val="24"/>
      <w:szCs w:val="24"/>
    </w:rPr>
  </w:style>
  <w:style w:type="paragraph" w:customStyle="1" w:styleId="Letterlist">
    <w:name w:val="Letter list"/>
    <w:basedOn w:val="Normal"/>
    <w:link w:val="LetterlistChar"/>
    <w:qFormat/>
    <w:rsid w:val="00402E68"/>
    <w:pPr>
      <w:numPr>
        <w:ilvl w:val="1"/>
        <w:numId w:val="14"/>
      </w:numPr>
      <w:spacing w:before="0"/>
    </w:pPr>
  </w:style>
  <w:style w:type="character" w:customStyle="1" w:styleId="LetterlistChar">
    <w:name w:val="Letter list Char"/>
    <w:basedOn w:val="DefaultParagraphFont"/>
    <w:link w:val="Letterlist"/>
    <w:rsid w:val="00DF18B7"/>
    <w:rPr>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ind w:left="0" w:firstLine="0"/>
      <w:outlineLvl w:val="9"/>
    </w:pPr>
    <w:rPr>
      <w:kern w:val="0"/>
      <w:szCs w:val="32"/>
      <w:lang w:val="en-US"/>
      <w14:ligatures w14:val="none"/>
    </w:rPr>
  </w:style>
  <w:style w:type="numbering" w:customStyle="1" w:styleId="CurrentList4">
    <w:name w:val="Current List4"/>
    <w:uiPriority w:val="99"/>
    <w:rsid w:val="00402E68"/>
    <w:pPr>
      <w:numPr>
        <w:numId w:val="18"/>
      </w:numPr>
    </w:pPr>
  </w:style>
  <w:style w:type="numbering" w:customStyle="1" w:styleId="CurrentList5">
    <w:name w:val="Current List5"/>
    <w:uiPriority w:val="99"/>
    <w:rsid w:val="00402E68"/>
    <w:pPr>
      <w:numPr>
        <w:numId w:val="19"/>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9"/>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table" w:customStyle="1" w:styleId="TableGrid0">
    <w:name w:val="Table Grid0"/>
    <w:basedOn w:val="TableNormal"/>
    <w:uiPriority w:val="39"/>
    <w:rsid w:val="002A096B"/>
    <w:pPr>
      <w:spacing w:after="0" w:line="240" w:lineRule="auto"/>
    </w:pPr>
    <w:rPr>
      <w:rFonts w:eastAsiaTheme="minorEastAsia"/>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uiPriority w:val="59"/>
    <w:rsid w:val="00487EE9"/>
    <w:pPr>
      <w:spacing w:after="0" w:line="240" w:lineRule="auto"/>
    </w:pPr>
    <w:rPr>
      <w:rFonts w:eastAsiaTheme="minorEastAsia"/>
      <w:kern w:val="0"/>
      <w:lang w:eastAsia="en-GB"/>
      <w14:ligatures w14:val="none"/>
    </w:rPr>
    <w:tblPr>
      <w:tblCellMar>
        <w:top w:w="0" w:type="dxa"/>
        <w:left w:w="0" w:type="dxa"/>
        <w:bottom w:w="0" w:type="dxa"/>
        <w:right w:w="0" w:type="dxa"/>
      </w:tblCellMar>
    </w:tblPr>
  </w:style>
  <w:style w:type="character" w:customStyle="1" w:styleId="normaltextrun">
    <w:name w:val="normaltextrun"/>
    <w:basedOn w:val="DefaultParagraphFont"/>
    <w:rsid w:val="00243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969897615">
      <w:bodyDiv w:val="1"/>
      <w:marLeft w:val="0"/>
      <w:marRight w:val="0"/>
      <w:marTop w:val="0"/>
      <w:marBottom w:val="0"/>
      <w:divBdr>
        <w:top w:val="none" w:sz="0" w:space="0" w:color="auto"/>
        <w:left w:val="none" w:sz="0" w:space="0" w:color="auto"/>
        <w:bottom w:val="none" w:sz="0" w:space="0" w:color="auto"/>
        <w:right w:val="none" w:sz="0" w:space="0" w:color="auto"/>
      </w:divBdr>
    </w:div>
    <w:div w:id="109728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bguides.roehampton.ac.uk/c.php?g=604242&amp;p=4247622" TargetMode="External"/><Relationship Id="rId18" Type="http://schemas.openxmlformats.org/officeDocument/2006/relationships/hyperlink" Target="mailto:qaadegreeadmin@qa.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opensource.com/article/19/4/devops-pipeline" TargetMode="External"/><Relationship Id="rId17" Type="http://schemas.openxmlformats.org/officeDocument/2006/relationships/hyperlink" Target="https://canvas.qa.com/courses/1041"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Y5dgwwa5XRA"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anvas.qa.com/courses/1041/files/660514?module_item_id=14366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esearchgate.net/publication/233473922_Referencing_within_Code_in_Software_Engineering_Education"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nang\Downloads\new%20word\QAWordTemplate_BlackBL_June2024_v2.dotx" TargetMode="External"/></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117C33DDE971642A3AD62E1BE8FB4A8" ma:contentTypeVersion="19" ma:contentTypeDescription="Create a new document." ma:contentTypeScope="" ma:versionID="d02769d2ab7b1bcec9542bdd271fc7e9">
  <xsd:schema xmlns:xsd="http://www.w3.org/2001/XMLSchema" xmlns:xs="http://www.w3.org/2001/XMLSchema" xmlns:p="http://schemas.microsoft.com/office/2006/metadata/properties" xmlns:ns2="eb7c3fc1-ccd5-477b-94a4-7b6dc96a8d59" xmlns:ns3="9e706368-9a73-4dcc-9221-b8fc62424fbc" targetNamespace="http://schemas.microsoft.com/office/2006/metadata/properties" ma:root="true" ma:fieldsID="a1c8b2b3a1f44c45521bccb52bcb96c1" ns2:_="" ns3:_="">
    <xsd:import namespace="eb7c3fc1-ccd5-477b-94a4-7b6dc96a8d59"/>
    <xsd:import namespace="9e706368-9a73-4dcc-9221-b8fc62424f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c3fc1-ccd5-477b-94a4-7b6dc96a8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706368-9a73-4dcc-9221-b8fc62424fb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d56f4e-fc78-4139-b8cb-10eb5f78ae8a}" ma:internalName="TaxCatchAll" ma:showField="CatchAllData" ma:web="9e706368-9a73-4dcc-9221-b8fc62424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b7c3fc1-ccd5-477b-94a4-7b6dc96a8d59">
      <Terms xmlns="http://schemas.microsoft.com/office/infopath/2007/PartnerControls"/>
    </lcf76f155ced4ddcb4097134ff3c332f>
    <TaxCatchAll xmlns="9e706368-9a73-4dcc-9221-b8fc62424fbc" xsi:nil="true"/>
  </documentManagement>
</p:properties>
</file>

<file path=customXml/itemProps1.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2.xml><?xml version="1.0" encoding="utf-8"?>
<ds:datastoreItem xmlns:ds="http://schemas.openxmlformats.org/officeDocument/2006/customXml" ds:itemID="{3AE237A8-BBA4-4989-9064-70A7069DE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c3fc1-ccd5-477b-94a4-7b6dc96a8d59"/>
    <ds:schemaRef ds:uri="9e706368-9a73-4dcc-9221-b8fc62424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4.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 ds:uri="eb7c3fc1-ccd5-477b-94a4-7b6dc96a8d59"/>
    <ds:schemaRef ds:uri="9e706368-9a73-4dcc-9221-b8fc62424fbc"/>
  </ds:schemaRefs>
</ds:datastoreItem>
</file>

<file path=docProps/app.xml><?xml version="1.0" encoding="utf-8"?>
<Properties xmlns="http://schemas.openxmlformats.org/officeDocument/2006/extended-properties" xmlns:vt="http://schemas.openxmlformats.org/officeDocument/2006/docPropsVTypes">
  <Template>QAWordTemplate_BlackBL_June2024_v2</Template>
  <TotalTime>1</TotalTime>
  <Pages>18</Pages>
  <Words>3871</Words>
  <Characters>22065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25885</CharactersWithSpaces>
  <SharedDoc>false</SharedDoc>
  <HLinks>
    <vt:vector size="30" baseType="variant">
      <vt:variant>
        <vt:i4>4587554</vt:i4>
      </vt:variant>
      <vt:variant>
        <vt:i4>27</vt:i4>
      </vt:variant>
      <vt:variant>
        <vt:i4>0</vt:i4>
      </vt:variant>
      <vt:variant>
        <vt:i4>5</vt:i4>
      </vt:variant>
      <vt:variant>
        <vt:lpwstr>mailto:platforms&amp;publishing@qa.com</vt:lpwstr>
      </vt:variant>
      <vt:variant>
        <vt:lpwstr/>
      </vt:variant>
      <vt:variant>
        <vt:i4>1441849</vt:i4>
      </vt:variant>
      <vt:variant>
        <vt:i4>20</vt:i4>
      </vt:variant>
      <vt:variant>
        <vt:i4>0</vt:i4>
      </vt:variant>
      <vt:variant>
        <vt:i4>5</vt:i4>
      </vt:variant>
      <vt:variant>
        <vt:lpwstr/>
      </vt:variant>
      <vt:variant>
        <vt:lpwstr>_Toc176771907</vt:lpwstr>
      </vt:variant>
      <vt:variant>
        <vt:i4>1441849</vt:i4>
      </vt:variant>
      <vt:variant>
        <vt:i4>14</vt:i4>
      </vt:variant>
      <vt:variant>
        <vt:i4>0</vt:i4>
      </vt:variant>
      <vt:variant>
        <vt:i4>5</vt:i4>
      </vt:variant>
      <vt:variant>
        <vt:lpwstr/>
      </vt:variant>
      <vt:variant>
        <vt:lpwstr>_Toc176771906</vt:lpwstr>
      </vt:variant>
      <vt:variant>
        <vt:i4>1441849</vt:i4>
      </vt:variant>
      <vt:variant>
        <vt:i4>8</vt:i4>
      </vt:variant>
      <vt:variant>
        <vt:i4>0</vt:i4>
      </vt:variant>
      <vt:variant>
        <vt:i4>5</vt:i4>
      </vt:variant>
      <vt:variant>
        <vt:lpwstr/>
      </vt:variant>
      <vt:variant>
        <vt:lpwstr>_Toc176771905</vt:lpwstr>
      </vt:variant>
      <vt:variant>
        <vt:i4>1441849</vt:i4>
      </vt:variant>
      <vt:variant>
        <vt:i4>2</vt:i4>
      </vt:variant>
      <vt:variant>
        <vt:i4>0</vt:i4>
      </vt:variant>
      <vt:variant>
        <vt:i4>5</vt:i4>
      </vt:variant>
      <vt:variant>
        <vt:lpwstr/>
      </vt:variant>
      <vt:variant>
        <vt:lpwstr>_Toc176771904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Renang, Antonia</dc:creator>
  <cp:keywords/>
  <dc:description/>
  <cp:lastModifiedBy>Jeffrey Odiase</cp:lastModifiedBy>
  <cp:revision>2</cp:revision>
  <cp:lastPrinted>2024-06-05T09:35:00Z</cp:lastPrinted>
  <dcterms:created xsi:type="dcterms:W3CDTF">2026-04-24T12:00:00Z</dcterms:created>
  <dcterms:modified xsi:type="dcterms:W3CDTF">2026-04-24T12:00:00Z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0x010100A117C33DDE971642A3AD62E1BE8FB4A8</vt:lpwstr>
  </property>
  <property fmtid="{D5CDD505-2E9C-101B-9397-08002B2CF9AE}" pid="3" name="MediaServiceImageTags">
    <vt:lpwstr/>
  </property>
  <property fmtid="{D5CDD505-2E9C-101B-9397-08002B2CF9AE}" pid="4" name="GrammarlyDocumentId">
    <vt:lpwstr>018ebe0b-2def-4f2d-a173-7f8793368433</vt:lpwstr>
  </property>
</Properties>
</file>